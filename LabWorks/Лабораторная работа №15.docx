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28020B20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922D0E" w:rsidRPr="006E6843">
        <w:t>1</w:t>
      </w:r>
      <w:r w:rsidR="00A71B48" w:rsidRPr="00A71B48">
        <w:t>5</w:t>
      </w:r>
      <w:r w:rsidRPr="00824955">
        <w:br/>
      </w:r>
      <w:r w:rsidR="00A71B48" w:rsidRPr="00A71B48">
        <w:t>Изменение элементов дизайна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18AD5F96" w:rsidR="00FA45AA" w:rsidRDefault="00A71B48" w:rsidP="00382EE2">
      <w:pPr>
        <w:pStyle w:val="2"/>
      </w:pPr>
      <w:r w:rsidRPr="00A71B48">
        <w:t xml:space="preserve">Изучить процесс изменения элементов дизайна приложения в </w:t>
      </w:r>
      <w:proofErr w:type="spellStart"/>
      <w:r w:rsidRPr="00A71B48">
        <w:t>Android</w:t>
      </w:r>
      <w:proofErr w:type="spellEnd"/>
      <w:r w:rsidRPr="00A71B48">
        <w:t xml:space="preserve"> Studio</w:t>
      </w:r>
      <w:r w:rsidR="009043E4">
        <w:t>.</w:t>
      </w:r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6CE7316D" w:rsidR="00FA45AA" w:rsidRPr="00FA45AA" w:rsidRDefault="008E3D31" w:rsidP="00382EE2">
      <w:pPr>
        <w:pStyle w:val="2"/>
      </w:pPr>
      <w:proofErr w:type="spellStart"/>
      <w:r w:rsidRPr="008E3D31">
        <w:t>Jetpack</w:t>
      </w:r>
      <w:proofErr w:type="spellEnd"/>
      <w:r w:rsidRPr="008E3D31">
        <w:t xml:space="preserve"> </w:t>
      </w:r>
      <w:proofErr w:type="spellStart"/>
      <w:r w:rsidRPr="008E3D31">
        <w:t>Compose</w:t>
      </w:r>
      <w:proofErr w:type="spellEnd"/>
      <w:r w:rsidRPr="008E3D31">
        <w:t xml:space="preserve"> | Руководство. metanit.com – </w:t>
      </w:r>
      <w:proofErr w:type="gramStart"/>
      <w:r w:rsidRPr="008E3D31">
        <w:t>Текст :</w:t>
      </w:r>
      <w:proofErr w:type="gramEnd"/>
      <w:r w:rsidRPr="008E3D31">
        <w:t xml:space="preserve"> электронный // metanit.com, 2023. – URL: https://metanit.com/kotlin/jetpack/ – гл.</w:t>
      </w:r>
      <w:r w:rsidR="00A71B48" w:rsidRPr="009E4F37">
        <w:t>2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6D2745E5" w14:textId="77777777" w:rsidR="009E4F37" w:rsidRPr="009E4F37" w:rsidRDefault="009E4F37" w:rsidP="009E4F37">
      <w:pPr>
        <w:pStyle w:val="2"/>
      </w:pPr>
      <w:r w:rsidRPr="009E4F37">
        <w:t xml:space="preserve">Создание набора экранов </w:t>
      </w:r>
    </w:p>
    <w:p w14:paraId="20DA0D50" w14:textId="77777777" w:rsidR="009E4F37" w:rsidRPr="009E4F37" w:rsidRDefault="009E4F37" w:rsidP="009E4F37">
      <w:pPr>
        <w:pStyle w:val="2"/>
        <w:numPr>
          <w:ilvl w:val="2"/>
          <w:numId w:val="6"/>
        </w:numPr>
      </w:pPr>
      <w:r w:rsidRPr="009E4F37">
        <w:t xml:space="preserve">Добавить в проект пакет </w:t>
      </w:r>
      <w:proofErr w:type="spellStart"/>
      <w:r w:rsidRPr="009E4F37">
        <w:t>screens</w:t>
      </w:r>
      <w:proofErr w:type="spellEnd"/>
      <w:r w:rsidRPr="009E4F37">
        <w:t xml:space="preserve">. Добавить в пакет </w:t>
      </w:r>
      <w:proofErr w:type="spellStart"/>
      <w:r w:rsidRPr="009E4F37">
        <w:t>screens</w:t>
      </w:r>
      <w:proofErr w:type="spellEnd"/>
      <w:r w:rsidRPr="009E4F37">
        <w:t xml:space="preserve"> набор из следующих </w:t>
      </w:r>
      <w:proofErr w:type="spellStart"/>
      <w:r w:rsidRPr="009E4F37">
        <w:t>composable</w:t>
      </w:r>
      <w:proofErr w:type="spellEnd"/>
      <w:r w:rsidRPr="009E4F37">
        <w:t xml:space="preserve">-функций, каждая описывает свой экран: </w:t>
      </w:r>
    </w:p>
    <w:p w14:paraId="17EC9A76" w14:textId="77777777" w:rsidR="009E4F37" w:rsidRPr="009E4F37" w:rsidRDefault="009E4F37" w:rsidP="009E4F37">
      <w:r w:rsidRPr="009E4F37">
        <w:t xml:space="preserve">- экран авторизации </w:t>
      </w:r>
    </w:p>
    <w:p w14:paraId="566B2B84" w14:textId="77777777" w:rsidR="009E4F37" w:rsidRPr="009E4F37" w:rsidRDefault="009E4F37" w:rsidP="009E4F37">
      <w:r w:rsidRPr="009E4F37">
        <w:t xml:space="preserve">- экран регистрации </w:t>
      </w:r>
    </w:p>
    <w:p w14:paraId="5D78EA47" w14:textId="77777777" w:rsidR="009E4F37" w:rsidRPr="009E4F37" w:rsidRDefault="009E4F37" w:rsidP="009E4F37">
      <w:r w:rsidRPr="009E4F37">
        <w:t xml:space="preserve">- профиль пользователя </w:t>
      </w:r>
    </w:p>
    <w:p w14:paraId="202F1A44" w14:textId="68714BE1" w:rsidR="009E4F37" w:rsidRPr="009E4F37" w:rsidRDefault="009E4F37" w:rsidP="009E4F37">
      <w:r w:rsidRPr="009E4F37">
        <w:t xml:space="preserve">В каждой функции разместить текст с названием </w:t>
      </w:r>
    </w:p>
    <w:p w14:paraId="6905935E" w14:textId="77777777" w:rsidR="009E4F37" w:rsidRPr="009E4F37" w:rsidRDefault="009E4F37" w:rsidP="009E4F37">
      <w:pPr>
        <w:pStyle w:val="2"/>
        <w:numPr>
          <w:ilvl w:val="2"/>
          <w:numId w:val="6"/>
        </w:numPr>
      </w:pPr>
      <w:r w:rsidRPr="009E4F37">
        <w:t xml:space="preserve">Используя предпросмотр или запуск, отобразить каждый экран. </w:t>
      </w:r>
    </w:p>
    <w:p w14:paraId="2033F9E8" w14:textId="6D57B4CA" w:rsidR="009E4F37" w:rsidRPr="009E4F37" w:rsidRDefault="009E4F37" w:rsidP="009E4F37">
      <w:pPr>
        <w:pStyle w:val="2"/>
      </w:pPr>
      <w:r w:rsidRPr="009E4F37">
        <w:t>Настройка экранов</w:t>
      </w:r>
      <w:r w:rsidR="001D1FF0">
        <w:t xml:space="preserve">. </w:t>
      </w:r>
      <w:r w:rsidRPr="009E4F37">
        <w:t xml:space="preserve">Для размещения использовать контейнеры компоновки </w:t>
      </w:r>
    </w:p>
    <w:p w14:paraId="47E0554B" w14:textId="77777777" w:rsidR="009E4F37" w:rsidRPr="009E4F37" w:rsidRDefault="009E4F37" w:rsidP="009E4F37">
      <w:pPr>
        <w:pStyle w:val="2"/>
        <w:numPr>
          <w:ilvl w:val="2"/>
          <w:numId w:val="6"/>
        </w:numPr>
      </w:pPr>
      <w:r w:rsidRPr="009E4F37">
        <w:t xml:space="preserve">Разместить на экране авторизации: </w:t>
      </w:r>
    </w:p>
    <w:p w14:paraId="7E6BFDAE" w14:textId="77777777" w:rsidR="009E4F37" w:rsidRPr="009E4F37" w:rsidRDefault="009E4F37" w:rsidP="009E4F37">
      <w:r w:rsidRPr="009E4F37">
        <w:t xml:space="preserve">- поля ввода логина и пароля </w:t>
      </w:r>
    </w:p>
    <w:p w14:paraId="5CD3AB16" w14:textId="0434F372" w:rsidR="009E4F37" w:rsidRPr="009E4F37" w:rsidRDefault="009E4F37" w:rsidP="009E4F37">
      <w:r w:rsidRPr="009E4F37">
        <w:t xml:space="preserve">- кнопки «Войти» и «Зарегистрироваться» </w:t>
      </w:r>
    </w:p>
    <w:p w14:paraId="3BD8F4A8" w14:textId="77777777" w:rsidR="009E4F37" w:rsidRPr="009E4F37" w:rsidRDefault="009E4F37" w:rsidP="009E4F37">
      <w:pPr>
        <w:pStyle w:val="2"/>
        <w:numPr>
          <w:ilvl w:val="2"/>
          <w:numId w:val="6"/>
        </w:numPr>
      </w:pPr>
      <w:r w:rsidRPr="009E4F37">
        <w:t xml:space="preserve">Разместить на экране регистрации: </w:t>
      </w:r>
    </w:p>
    <w:p w14:paraId="4FAEFD98" w14:textId="77777777" w:rsidR="009E4F37" w:rsidRPr="009E4F37" w:rsidRDefault="009E4F37" w:rsidP="009E4F37">
      <w:r w:rsidRPr="009E4F37">
        <w:t xml:space="preserve">- поля ввода логина, пароля и подтверждения пароля, номера телефона, </w:t>
      </w:r>
      <w:proofErr w:type="spellStart"/>
      <w:r w:rsidRPr="009E4F37">
        <w:t>email</w:t>
      </w:r>
      <w:proofErr w:type="spellEnd"/>
      <w:r w:rsidRPr="009E4F37">
        <w:t xml:space="preserve">, возраста </w:t>
      </w:r>
    </w:p>
    <w:p w14:paraId="2D647691" w14:textId="77777777" w:rsidR="009E4F37" w:rsidRPr="009E4F37" w:rsidRDefault="009E4F37" w:rsidP="009E4F37">
      <w:r w:rsidRPr="009E4F37">
        <w:t xml:space="preserve">- кнопка «ОК» </w:t>
      </w:r>
    </w:p>
    <w:p w14:paraId="23DD69E6" w14:textId="6F5FCEC1" w:rsidR="009E4F37" w:rsidRPr="009E4F37" w:rsidRDefault="009E4F37" w:rsidP="009E4F37">
      <w:pPr>
        <w:pStyle w:val="2"/>
        <w:numPr>
          <w:ilvl w:val="2"/>
          <w:numId w:val="6"/>
        </w:numPr>
      </w:pPr>
      <w:r w:rsidRPr="009E4F37">
        <w:t xml:space="preserve">Разместить на экране </w:t>
      </w:r>
      <w:r w:rsidR="008E1DD6">
        <w:t>профиля пользователя</w:t>
      </w:r>
      <w:r w:rsidRPr="009E4F37">
        <w:t xml:space="preserve">: метки для отображения логина, имени, возраста, </w:t>
      </w:r>
      <w:r w:rsidR="00033803">
        <w:rPr>
          <w:lang w:val="en-US"/>
        </w:rPr>
        <w:t>email</w:t>
      </w:r>
      <w:r w:rsidRPr="009E4F37">
        <w:t>, информации «О себе»</w:t>
      </w:r>
      <w:r w:rsidR="00601CF4">
        <w:t xml:space="preserve"> и</w:t>
      </w:r>
      <w:r w:rsidRPr="009E4F37">
        <w:t xml:space="preserve"> кнопк</w:t>
      </w:r>
      <w:r w:rsidR="00601CF4">
        <w:t>и</w:t>
      </w:r>
      <w:r w:rsidRPr="009E4F37">
        <w:t xml:space="preserve"> «Назад» </w:t>
      </w:r>
    </w:p>
    <w:p w14:paraId="1AFF1DB7" w14:textId="77777777" w:rsidR="009E4F37" w:rsidRPr="009E4F37" w:rsidRDefault="009E4F37" w:rsidP="009E4F37">
      <w:pPr>
        <w:pStyle w:val="2"/>
        <w:numPr>
          <w:ilvl w:val="2"/>
          <w:numId w:val="6"/>
        </w:numPr>
      </w:pPr>
      <w:r w:rsidRPr="009E4F37">
        <w:t xml:space="preserve">Используя предпросмотр или запуск, отобразить каждый экран. </w:t>
      </w:r>
    </w:p>
    <w:p w14:paraId="253A5BB7" w14:textId="152C3D66" w:rsidR="009E4F37" w:rsidRPr="009E4F37" w:rsidRDefault="009E4F37" w:rsidP="009E4F37">
      <w:pPr>
        <w:pStyle w:val="2"/>
      </w:pPr>
      <w:r w:rsidRPr="009E4F37">
        <w:t>Реализация переходов между экранами</w:t>
      </w:r>
      <w:r w:rsidR="00062CEF">
        <w:t xml:space="preserve"> (</w:t>
      </w:r>
      <w:proofErr w:type="spellStart"/>
      <w:r w:rsidR="00062CEF">
        <w:t>псевдонавигация</w:t>
      </w:r>
      <w:proofErr w:type="spellEnd"/>
      <w:r w:rsidR="00062CEF">
        <w:t>)</w:t>
      </w:r>
      <w:r w:rsidRPr="009E4F37">
        <w:t xml:space="preserve"> </w:t>
      </w:r>
    </w:p>
    <w:p w14:paraId="06D4A23B" w14:textId="283C9098" w:rsidR="009E4F37" w:rsidRPr="009E4F37" w:rsidRDefault="009E4F37" w:rsidP="009E4F37">
      <w:pPr>
        <w:pStyle w:val="2"/>
        <w:numPr>
          <w:ilvl w:val="2"/>
          <w:numId w:val="6"/>
        </w:numPr>
      </w:pPr>
      <w:r w:rsidRPr="009E4F37">
        <w:t>Добавить в</w:t>
      </w:r>
      <w:r w:rsidR="00FA7026">
        <w:t xml:space="preserve"> приложение</w:t>
      </w:r>
      <w:r w:rsidRPr="009E4F37">
        <w:t xml:space="preserve"> переменную </w:t>
      </w:r>
      <w:proofErr w:type="spellStart"/>
      <w:r w:rsidRPr="009E4F37">
        <w:t>current</w:t>
      </w:r>
      <w:proofErr w:type="spellEnd"/>
      <w:r w:rsidR="00484004" w:rsidRPr="00484004">
        <w:t xml:space="preserve"> </w:t>
      </w:r>
      <w:r w:rsidR="00484004">
        <w:t>для хранения текущего экрана.</w:t>
      </w:r>
      <w:r w:rsidR="00DF4D09">
        <w:t xml:space="preserve"> Для значений экранов использовать перечисление.</w:t>
      </w:r>
    </w:p>
    <w:p w14:paraId="6F77759A" w14:textId="06B2CFBA" w:rsidR="009E4F37" w:rsidRPr="009E4F37" w:rsidRDefault="00484004" w:rsidP="009E4F37">
      <w:pPr>
        <w:pStyle w:val="2"/>
        <w:numPr>
          <w:ilvl w:val="2"/>
          <w:numId w:val="6"/>
        </w:numPr>
      </w:pPr>
      <w:r>
        <w:t>В</w:t>
      </w:r>
      <w:r w:rsidR="009E4F37" w:rsidRPr="009E4F37">
        <w:t xml:space="preserve"> зависимости от значения переменной </w:t>
      </w:r>
      <w:proofErr w:type="spellStart"/>
      <w:r w:rsidR="009E4F37" w:rsidRPr="009E4F37">
        <w:t>current</w:t>
      </w:r>
      <w:proofErr w:type="spellEnd"/>
      <w:r w:rsidR="009E4F37" w:rsidRPr="009E4F37">
        <w:t xml:space="preserve"> вызывать соответствующую </w:t>
      </w:r>
      <w:proofErr w:type="spellStart"/>
      <w:r w:rsidR="009E4F37" w:rsidRPr="009E4F37">
        <w:t>compose</w:t>
      </w:r>
      <w:proofErr w:type="spellEnd"/>
      <w:r w:rsidR="009E4F37" w:rsidRPr="009E4F37">
        <w:t xml:space="preserve">-функцию для отображения экрана. </w:t>
      </w:r>
    </w:p>
    <w:p w14:paraId="4F525297" w14:textId="77777777" w:rsidR="009E4F37" w:rsidRPr="009E4F37" w:rsidRDefault="009E4F37" w:rsidP="009E4F37">
      <w:pPr>
        <w:pStyle w:val="2"/>
        <w:numPr>
          <w:ilvl w:val="2"/>
          <w:numId w:val="6"/>
        </w:numPr>
      </w:pPr>
      <w:r w:rsidRPr="009E4F37">
        <w:t xml:space="preserve">Реализовать изменение значения переменной </w:t>
      </w:r>
      <w:proofErr w:type="spellStart"/>
      <w:r w:rsidRPr="009E4F37">
        <w:t>current</w:t>
      </w:r>
      <w:proofErr w:type="spellEnd"/>
      <w:r w:rsidRPr="009E4F37">
        <w:t xml:space="preserve"> при нажатии на </w:t>
      </w:r>
      <w:r w:rsidRPr="009E4F37">
        <w:lastRenderedPageBreak/>
        <w:t xml:space="preserve">кнопки экранов: </w:t>
      </w:r>
    </w:p>
    <w:p w14:paraId="79B1B70C" w14:textId="77777777" w:rsidR="009E4F37" w:rsidRPr="009E4F37" w:rsidRDefault="009E4F37" w:rsidP="009E4F37">
      <w:r w:rsidRPr="009E4F37">
        <w:t xml:space="preserve">- авторизация: зарегистрироваться перенаправляет на экран регистрации, войти – на экран с профилем </w:t>
      </w:r>
    </w:p>
    <w:p w14:paraId="6788BDDC" w14:textId="77777777" w:rsidR="009E4F37" w:rsidRPr="009E4F37" w:rsidRDefault="009E4F37" w:rsidP="009E4F37">
      <w:r w:rsidRPr="009E4F37">
        <w:t xml:space="preserve">- регистрация: ОК перенаправляет на экран авторизации </w:t>
      </w:r>
    </w:p>
    <w:p w14:paraId="179DBE39" w14:textId="77777777" w:rsidR="009E4F37" w:rsidRPr="009E4F37" w:rsidRDefault="009E4F37" w:rsidP="009E4F37">
      <w:r w:rsidRPr="009E4F37">
        <w:t xml:space="preserve">- профиль: назад перенаправляет на экран авторизации </w:t>
      </w:r>
    </w:p>
    <w:p w14:paraId="54BDA096" w14:textId="77777777" w:rsidR="009E4F37" w:rsidRPr="009E4F37" w:rsidRDefault="009E4F37" w:rsidP="009E4F37">
      <w:pPr>
        <w:pStyle w:val="2"/>
        <w:numPr>
          <w:ilvl w:val="2"/>
          <w:numId w:val="6"/>
        </w:numPr>
      </w:pPr>
      <w:r w:rsidRPr="009E4F37">
        <w:t xml:space="preserve">Используя запуск, отобразить переход между экранами. </w:t>
      </w:r>
    </w:p>
    <w:p w14:paraId="4000E1EB" w14:textId="77777777" w:rsidR="009E4F37" w:rsidRPr="009E4F37" w:rsidRDefault="009E4F37" w:rsidP="009E4F37">
      <w:pPr>
        <w:pStyle w:val="2"/>
      </w:pPr>
      <w:r w:rsidRPr="009E4F37">
        <w:t xml:space="preserve">Применение модификаторов и свойств элементов управления </w:t>
      </w:r>
    </w:p>
    <w:p w14:paraId="61357DF0" w14:textId="053EBCD5" w:rsidR="009E4F37" w:rsidRPr="009E4F37" w:rsidRDefault="009E4F37" w:rsidP="009E4F37">
      <w:pPr>
        <w:pStyle w:val="2"/>
        <w:numPr>
          <w:ilvl w:val="2"/>
          <w:numId w:val="6"/>
        </w:numPr>
      </w:pPr>
      <w:r w:rsidRPr="009E4F37">
        <w:t>Использовать модификаторы</w:t>
      </w:r>
      <w:r w:rsidR="00BB5E9C">
        <w:t xml:space="preserve"> и свойства</w:t>
      </w:r>
      <w:r w:rsidRPr="009E4F37">
        <w:t xml:space="preserve"> для настройки: </w:t>
      </w:r>
    </w:p>
    <w:p w14:paraId="50AD1278" w14:textId="77777777" w:rsidR="009E4F37" w:rsidRPr="009E4F37" w:rsidRDefault="009E4F37" w:rsidP="009E4F37">
      <w:r w:rsidRPr="009E4F37">
        <w:t xml:space="preserve">- отступов, размеров (с указанием ширины, высоты, заполнения элементом всей ширины экрана), </w:t>
      </w:r>
    </w:p>
    <w:p w14:paraId="16B9E460" w14:textId="77777777" w:rsidR="009E4F37" w:rsidRPr="009E4F37" w:rsidRDefault="009E4F37" w:rsidP="009E4F37">
      <w:r w:rsidRPr="009E4F37">
        <w:t xml:space="preserve">- цвета (использовать из предустановленных и использовать значение, заданное в 16-ричном виде), </w:t>
      </w:r>
    </w:p>
    <w:p w14:paraId="39AB0674" w14:textId="4C44D412" w:rsidR="009E4F37" w:rsidRPr="009E4F37" w:rsidRDefault="009E4F37" w:rsidP="009E4F37">
      <w:r w:rsidRPr="009E4F37">
        <w:t>- полос</w:t>
      </w:r>
      <w:r w:rsidR="00355A38">
        <w:t>у</w:t>
      </w:r>
      <w:r w:rsidRPr="009E4F37">
        <w:t xml:space="preserve"> прокрутки для метки «О себе». </w:t>
      </w:r>
    </w:p>
    <w:p w14:paraId="633919DD" w14:textId="77777777" w:rsidR="009E4F37" w:rsidRPr="009E4F37" w:rsidRDefault="009E4F37" w:rsidP="009E4F37">
      <w:pPr>
        <w:pStyle w:val="2"/>
        <w:numPr>
          <w:ilvl w:val="2"/>
          <w:numId w:val="6"/>
        </w:numPr>
      </w:pPr>
      <w:r w:rsidRPr="009E4F37">
        <w:t xml:space="preserve">Использовать свойства элементов управления для настройки: </w:t>
      </w:r>
    </w:p>
    <w:p w14:paraId="05CF9FED" w14:textId="77777777" w:rsidR="009E4F37" w:rsidRPr="009E4F37" w:rsidRDefault="009E4F37" w:rsidP="009E4F37">
      <w:r w:rsidRPr="009E4F37">
        <w:t xml:space="preserve">- размера текста, </w:t>
      </w:r>
    </w:p>
    <w:p w14:paraId="1F8AB04E" w14:textId="77777777" w:rsidR="009E4F37" w:rsidRPr="009E4F37" w:rsidRDefault="009E4F37" w:rsidP="009E4F37">
      <w:r w:rsidRPr="009E4F37">
        <w:t xml:space="preserve">- </w:t>
      </w:r>
      <w:proofErr w:type="spellStart"/>
      <w:r w:rsidRPr="009E4F37">
        <w:t>плейсхолдеров</w:t>
      </w:r>
      <w:proofErr w:type="spellEnd"/>
      <w:r w:rsidRPr="009E4F37">
        <w:t xml:space="preserve"> на экранах авторизации и регистрации, </w:t>
      </w:r>
    </w:p>
    <w:p w14:paraId="04F62B18" w14:textId="77777777" w:rsidR="009E4F37" w:rsidRPr="009E4F37" w:rsidRDefault="009E4F37" w:rsidP="009E4F37">
      <w:r w:rsidRPr="009E4F37">
        <w:t xml:space="preserve">- подходящий тип клавиатуры для полей ввода на экране регистрации </w:t>
      </w:r>
    </w:p>
    <w:p w14:paraId="32928DAE" w14:textId="77777777" w:rsidR="009E4F37" w:rsidRPr="009E4F37" w:rsidRDefault="009E4F37" w:rsidP="009E4F37">
      <w:pPr>
        <w:pStyle w:val="2"/>
        <w:numPr>
          <w:ilvl w:val="2"/>
          <w:numId w:val="6"/>
        </w:numPr>
      </w:pPr>
      <w:r w:rsidRPr="009E4F37">
        <w:t xml:space="preserve">Используя запуск, отобразить интерфейс экранов. </w:t>
      </w:r>
    </w:p>
    <w:p w14:paraId="7DB98021" w14:textId="75475872" w:rsidR="009E4F37" w:rsidRDefault="009E4F37" w:rsidP="009E4F37">
      <w:pPr>
        <w:pStyle w:val="2"/>
      </w:pPr>
      <w:r w:rsidRPr="009E4F37">
        <w:t xml:space="preserve">Добавление изображений </w:t>
      </w:r>
    </w:p>
    <w:p w14:paraId="72053678" w14:textId="6F588E68" w:rsidR="009E4F37" w:rsidRPr="003A7D4D" w:rsidRDefault="003A7D4D" w:rsidP="00FE08B5">
      <w:pPr>
        <w:pStyle w:val="2"/>
        <w:numPr>
          <w:ilvl w:val="2"/>
          <w:numId w:val="6"/>
        </w:numPr>
        <w:rPr>
          <w:sz w:val="20"/>
          <w:szCs w:val="20"/>
        </w:rPr>
      </w:pPr>
      <w:r>
        <w:t>Выбрать из стандартных иконок (</w:t>
      </w:r>
      <w:r w:rsidRPr="003A7D4D">
        <w:rPr>
          <w:lang w:val="en-US"/>
        </w:rPr>
        <w:t>Icons</w:t>
      </w:r>
      <w:r>
        <w:t>) подходящие изображения для кажд</w:t>
      </w:r>
      <w:r w:rsidR="00435A7D">
        <w:t xml:space="preserve">ого экрана </w:t>
      </w:r>
      <w:r>
        <w:t>и р</w:t>
      </w:r>
      <w:r w:rsidR="009E4F37" w:rsidRPr="009E4F37">
        <w:t xml:space="preserve">еализовать отображение изображений </w:t>
      </w:r>
      <w:r w:rsidR="00435A7D">
        <w:t>в верхней части страниц.</w:t>
      </w:r>
    </w:p>
    <w:p w14:paraId="00925E51" w14:textId="77777777" w:rsidR="009E4F37" w:rsidRPr="009E4F37" w:rsidRDefault="009E4F37" w:rsidP="009E4F37">
      <w:pPr>
        <w:pStyle w:val="2"/>
        <w:numPr>
          <w:ilvl w:val="2"/>
          <w:numId w:val="6"/>
        </w:numPr>
      </w:pPr>
      <w:r w:rsidRPr="009E4F37">
        <w:t>Используя предпросмотр или запуск, отобразить каждый экран</w:t>
      </w:r>
    </w:p>
    <w:p w14:paraId="213BBAC2" w14:textId="58D50E4C" w:rsidR="00FA45AA" w:rsidRPr="009E4F37" w:rsidRDefault="00FA45AA" w:rsidP="009E4F37">
      <w:pPr>
        <w:pStyle w:val="1"/>
      </w:pPr>
      <w:r>
        <w:t>Порядок</w:t>
      </w:r>
      <w:r w:rsidRPr="009E4F37">
        <w:t xml:space="preserve"> </w:t>
      </w:r>
      <w:r>
        <w:t>выполнения</w:t>
      </w:r>
      <w:r w:rsidRPr="009E4F37">
        <w:t xml:space="preserve"> </w:t>
      </w:r>
      <w:r>
        <w:t>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05DE6566" w14:textId="77777777" w:rsidR="004C68B5" w:rsidRPr="004C68B5" w:rsidRDefault="004C68B5" w:rsidP="004C68B5">
      <w:pPr>
        <w:pStyle w:val="2"/>
      </w:pPr>
      <w:r w:rsidRPr="004C68B5">
        <w:t xml:space="preserve">Какой синтаксис у применения модификаторов? </w:t>
      </w:r>
    </w:p>
    <w:p w14:paraId="050720EB" w14:textId="77777777" w:rsidR="004C68B5" w:rsidRPr="004C68B5" w:rsidRDefault="004C68B5" w:rsidP="004C68B5">
      <w:pPr>
        <w:pStyle w:val="2"/>
      </w:pPr>
      <w:r w:rsidRPr="004C68B5">
        <w:t xml:space="preserve">Как указать фон элемента? </w:t>
      </w:r>
    </w:p>
    <w:p w14:paraId="333AD689" w14:textId="77777777" w:rsidR="004C68B5" w:rsidRPr="004C68B5" w:rsidRDefault="004C68B5" w:rsidP="004C68B5">
      <w:pPr>
        <w:pStyle w:val="2"/>
      </w:pPr>
      <w:r w:rsidRPr="004C68B5">
        <w:t xml:space="preserve">Как указать размер элемента? </w:t>
      </w:r>
    </w:p>
    <w:p w14:paraId="76F4BECA" w14:textId="77777777" w:rsidR="004C68B5" w:rsidRPr="004C68B5" w:rsidRDefault="004C68B5" w:rsidP="004C68B5">
      <w:pPr>
        <w:pStyle w:val="2"/>
      </w:pPr>
      <w:r w:rsidRPr="004C68B5">
        <w:t xml:space="preserve">Как указать отступы элемента? </w:t>
      </w:r>
    </w:p>
    <w:p w14:paraId="30E3043A" w14:textId="77777777" w:rsidR="004C68B5" w:rsidRPr="004C68B5" w:rsidRDefault="004C68B5" w:rsidP="004C68B5">
      <w:pPr>
        <w:pStyle w:val="2"/>
      </w:pPr>
      <w:r w:rsidRPr="004C68B5">
        <w:t xml:space="preserve">Как указать настройки текста элемента? </w:t>
      </w:r>
    </w:p>
    <w:p w14:paraId="60853C6D" w14:textId="55AFCBCF" w:rsidR="00965C8E" w:rsidRDefault="004C68B5" w:rsidP="004C68B5">
      <w:pPr>
        <w:pStyle w:val="2"/>
      </w:pPr>
      <w:r w:rsidRPr="004C68B5">
        <w:t xml:space="preserve">Как </w:t>
      </w:r>
      <w:r w:rsidR="00E228A7">
        <w:t>отображать</w:t>
      </w:r>
      <w:r w:rsidRPr="004C68B5">
        <w:t xml:space="preserve"> изображени</w:t>
      </w:r>
      <w:r w:rsidR="00E228A7">
        <w:t>я</w:t>
      </w:r>
      <w:r w:rsidRPr="004C68B5">
        <w:t>?</w:t>
      </w:r>
    </w:p>
    <w:sectPr w:rsidR="00965C8E" w:rsidSect="00A55C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CE44D" w14:textId="77777777" w:rsidR="00957D61" w:rsidRDefault="00957D61" w:rsidP="006747A5">
      <w:r>
        <w:separator/>
      </w:r>
    </w:p>
  </w:endnote>
  <w:endnote w:type="continuationSeparator" w:id="0">
    <w:p w14:paraId="01F0BA3D" w14:textId="77777777" w:rsidR="00957D61" w:rsidRDefault="00957D61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DC03F" w14:textId="77777777" w:rsidR="00B441E6" w:rsidRDefault="00B441E6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47773" w14:textId="77777777" w:rsidR="00B441E6" w:rsidRDefault="00B441E6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E1F76" w14:textId="77777777" w:rsidR="00B441E6" w:rsidRDefault="00B441E6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92B6E" w14:textId="77777777" w:rsidR="00957D61" w:rsidRDefault="00957D61" w:rsidP="006747A5">
      <w:r>
        <w:separator/>
      </w:r>
    </w:p>
  </w:footnote>
  <w:footnote w:type="continuationSeparator" w:id="0">
    <w:p w14:paraId="329BB2CD" w14:textId="77777777" w:rsidR="00957D61" w:rsidRDefault="00957D61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FEA3C" w14:textId="77777777" w:rsidR="00B441E6" w:rsidRDefault="00B441E6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EC92B" w14:textId="77777777" w:rsidR="00B441E6" w:rsidRDefault="00B441E6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B78C" w14:textId="7341513E" w:rsidR="00A55CB3" w:rsidRDefault="00A55CB3" w:rsidP="00A55CB3">
    <w:pPr>
      <w:pStyle w:val="af1"/>
      <w:jc w:val="right"/>
    </w:pPr>
    <w:r>
      <w:t xml:space="preserve">Составил: </w:t>
    </w:r>
    <w:proofErr w:type="spellStart"/>
    <w:r>
      <w:t>Маломан</w:t>
    </w:r>
    <w:proofErr w:type="spellEnd"/>
    <w:r>
      <w:t xml:space="preserve"> Ю.С.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1103700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1103700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5C67"/>
    <w:rsid w:val="00014B35"/>
    <w:rsid w:val="00017146"/>
    <w:rsid w:val="00027FDE"/>
    <w:rsid w:val="00030665"/>
    <w:rsid w:val="00033803"/>
    <w:rsid w:val="000440BD"/>
    <w:rsid w:val="00062CEF"/>
    <w:rsid w:val="00070FAF"/>
    <w:rsid w:val="00082D0F"/>
    <w:rsid w:val="000839DF"/>
    <w:rsid w:val="00091DFA"/>
    <w:rsid w:val="000B513A"/>
    <w:rsid w:val="000C39E1"/>
    <w:rsid w:val="000D6282"/>
    <w:rsid w:val="000E0039"/>
    <w:rsid w:val="00111B29"/>
    <w:rsid w:val="00111B90"/>
    <w:rsid w:val="001315B2"/>
    <w:rsid w:val="00155593"/>
    <w:rsid w:val="00155D5D"/>
    <w:rsid w:val="0017150B"/>
    <w:rsid w:val="0018259A"/>
    <w:rsid w:val="001841A3"/>
    <w:rsid w:val="00185F85"/>
    <w:rsid w:val="00193FD5"/>
    <w:rsid w:val="001974B9"/>
    <w:rsid w:val="001A1A3E"/>
    <w:rsid w:val="001A7E28"/>
    <w:rsid w:val="001B1DA2"/>
    <w:rsid w:val="001B7F35"/>
    <w:rsid w:val="001C1D09"/>
    <w:rsid w:val="001C31AE"/>
    <w:rsid w:val="001C482C"/>
    <w:rsid w:val="001D1FF0"/>
    <w:rsid w:val="001E22AF"/>
    <w:rsid w:val="001E32F3"/>
    <w:rsid w:val="001E337C"/>
    <w:rsid w:val="001E6D51"/>
    <w:rsid w:val="001E773C"/>
    <w:rsid w:val="001F1A7B"/>
    <w:rsid w:val="002052D6"/>
    <w:rsid w:val="00243840"/>
    <w:rsid w:val="00243AEB"/>
    <w:rsid w:val="0024531C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E48DD"/>
    <w:rsid w:val="00307172"/>
    <w:rsid w:val="003270F0"/>
    <w:rsid w:val="00355A38"/>
    <w:rsid w:val="00357D90"/>
    <w:rsid w:val="00367795"/>
    <w:rsid w:val="00376509"/>
    <w:rsid w:val="003767EF"/>
    <w:rsid w:val="00382EE2"/>
    <w:rsid w:val="003870A1"/>
    <w:rsid w:val="003A7D4D"/>
    <w:rsid w:val="003C74AA"/>
    <w:rsid w:val="003D76AF"/>
    <w:rsid w:val="003E0728"/>
    <w:rsid w:val="00412EC6"/>
    <w:rsid w:val="004220B0"/>
    <w:rsid w:val="00426624"/>
    <w:rsid w:val="00432B3F"/>
    <w:rsid w:val="00435A7D"/>
    <w:rsid w:val="00446DE6"/>
    <w:rsid w:val="00476BBF"/>
    <w:rsid w:val="00476FE3"/>
    <w:rsid w:val="00480587"/>
    <w:rsid w:val="00484004"/>
    <w:rsid w:val="00490DA5"/>
    <w:rsid w:val="004A368A"/>
    <w:rsid w:val="004A666A"/>
    <w:rsid w:val="004B033B"/>
    <w:rsid w:val="004B1C88"/>
    <w:rsid w:val="004C68B5"/>
    <w:rsid w:val="004E5BA0"/>
    <w:rsid w:val="004E7BED"/>
    <w:rsid w:val="004F0A1F"/>
    <w:rsid w:val="0051771E"/>
    <w:rsid w:val="005225E8"/>
    <w:rsid w:val="00531910"/>
    <w:rsid w:val="00543084"/>
    <w:rsid w:val="0055027A"/>
    <w:rsid w:val="0056123E"/>
    <w:rsid w:val="0057016C"/>
    <w:rsid w:val="00573461"/>
    <w:rsid w:val="005842D8"/>
    <w:rsid w:val="0059183D"/>
    <w:rsid w:val="00591CDE"/>
    <w:rsid w:val="005A12D1"/>
    <w:rsid w:val="005A5A70"/>
    <w:rsid w:val="005A650C"/>
    <w:rsid w:val="005A7349"/>
    <w:rsid w:val="00601CF4"/>
    <w:rsid w:val="00601E65"/>
    <w:rsid w:val="00605956"/>
    <w:rsid w:val="00605F5D"/>
    <w:rsid w:val="00634C48"/>
    <w:rsid w:val="00673181"/>
    <w:rsid w:val="006747A5"/>
    <w:rsid w:val="00693BA2"/>
    <w:rsid w:val="006942C3"/>
    <w:rsid w:val="006D0C30"/>
    <w:rsid w:val="006D4F24"/>
    <w:rsid w:val="006E08C4"/>
    <w:rsid w:val="006E28D9"/>
    <w:rsid w:val="006E2B52"/>
    <w:rsid w:val="006E6843"/>
    <w:rsid w:val="00710836"/>
    <w:rsid w:val="007264CB"/>
    <w:rsid w:val="00727E3D"/>
    <w:rsid w:val="00742A9F"/>
    <w:rsid w:val="00755B36"/>
    <w:rsid w:val="00760A24"/>
    <w:rsid w:val="00764BF3"/>
    <w:rsid w:val="00766DC1"/>
    <w:rsid w:val="007761F7"/>
    <w:rsid w:val="00790454"/>
    <w:rsid w:val="007938D8"/>
    <w:rsid w:val="007A5F05"/>
    <w:rsid w:val="007A781A"/>
    <w:rsid w:val="007B4492"/>
    <w:rsid w:val="007C4FE2"/>
    <w:rsid w:val="007D3168"/>
    <w:rsid w:val="007D5AB9"/>
    <w:rsid w:val="00812B08"/>
    <w:rsid w:val="00813293"/>
    <w:rsid w:val="00814C20"/>
    <w:rsid w:val="0082374D"/>
    <w:rsid w:val="00824955"/>
    <w:rsid w:val="00827438"/>
    <w:rsid w:val="00840D63"/>
    <w:rsid w:val="0085777B"/>
    <w:rsid w:val="008629B7"/>
    <w:rsid w:val="008754E2"/>
    <w:rsid w:val="00876E8B"/>
    <w:rsid w:val="008921AE"/>
    <w:rsid w:val="008B13BF"/>
    <w:rsid w:val="008C5AE8"/>
    <w:rsid w:val="008D000B"/>
    <w:rsid w:val="008E1781"/>
    <w:rsid w:val="008E1DD6"/>
    <w:rsid w:val="008E3D31"/>
    <w:rsid w:val="00902556"/>
    <w:rsid w:val="00902880"/>
    <w:rsid w:val="009043E4"/>
    <w:rsid w:val="00915945"/>
    <w:rsid w:val="00922D0E"/>
    <w:rsid w:val="00925158"/>
    <w:rsid w:val="00930599"/>
    <w:rsid w:val="00932AA8"/>
    <w:rsid w:val="00941D12"/>
    <w:rsid w:val="00946917"/>
    <w:rsid w:val="00950051"/>
    <w:rsid w:val="00957C72"/>
    <w:rsid w:val="00957D61"/>
    <w:rsid w:val="00960202"/>
    <w:rsid w:val="00965C8E"/>
    <w:rsid w:val="00990975"/>
    <w:rsid w:val="0099198F"/>
    <w:rsid w:val="009939EA"/>
    <w:rsid w:val="009A4876"/>
    <w:rsid w:val="009A6EEE"/>
    <w:rsid w:val="009A74EF"/>
    <w:rsid w:val="009B451D"/>
    <w:rsid w:val="009C0E46"/>
    <w:rsid w:val="009C4862"/>
    <w:rsid w:val="009C5E73"/>
    <w:rsid w:val="009D18CB"/>
    <w:rsid w:val="009D5945"/>
    <w:rsid w:val="009E01CF"/>
    <w:rsid w:val="009E4F37"/>
    <w:rsid w:val="009E58AC"/>
    <w:rsid w:val="009F126C"/>
    <w:rsid w:val="009F4ACC"/>
    <w:rsid w:val="009F72D5"/>
    <w:rsid w:val="00A238F8"/>
    <w:rsid w:val="00A331AB"/>
    <w:rsid w:val="00A509E8"/>
    <w:rsid w:val="00A51F50"/>
    <w:rsid w:val="00A55CB3"/>
    <w:rsid w:val="00A67C92"/>
    <w:rsid w:val="00A71B48"/>
    <w:rsid w:val="00A7328A"/>
    <w:rsid w:val="00A7632F"/>
    <w:rsid w:val="00A84FD8"/>
    <w:rsid w:val="00A8697E"/>
    <w:rsid w:val="00A92166"/>
    <w:rsid w:val="00A94224"/>
    <w:rsid w:val="00A94701"/>
    <w:rsid w:val="00AA4C22"/>
    <w:rsid w:val="00AB5D0C"/>
    <w:rsid w:val="00AB7D49"/>
    <w:rsid w:val="00AD1750"/>
    <w:rsid w:val="00AE115E"/>
    <w:rsid w:val="00AE7ADF"/>
    <w:rsid w:val="00AF2AB1"/>
    <w:rsid w:val="00AF3FE4"/>
    <w:rsid w:val="00AF4ABD"/>
    <w:rsid w:val="00B01E0A"/>
    <w:rsid w:val="00B04478"/>
    <w:rsid w:val="00B26F2E"/>
    <w:rsid w:val="00B441E6"/>
    <w:rsid w:val="00B54F24"/>
    <w:rsid w:val="00B568CF"/>
    <w:rsid w:val="00B6711F"/>
    <w:rsid w:val="00B904BB"/>
    <w:rsid w:val="00BB5E9C"/>
    <w:rsid w:val="00BE08FB"/>
    <w:rsid w:val="00BF6607"/>
    <w:rsid w:val="00BF778F"/>
    <w:rsid w:val="00C01869"/>
    <w:rsid w:val="00C0520D"/>
    <w:rsid w:val="00C15079"/>
    <w:rsid w:val="00C21426"/>
    <w:rsid w:val="00C27589"/>
    <w:rsid w:val="00C41CA8"/>
    <w:rsid w:val="00C429C5"/>
    <w:rsid w:val="00C46B83"/>
    <w:rsid w:val="00C74918"/>
    <w:rsid w:val="00C900F9"/>
    <w:rsid w:val="00C909A7"/>
    <w:rsid w:val="00C9318C"/>
    <w:rsid w:val="00CA3F72"/>
    <w:rsid w:val="00CA737D"/>
    <w:rsid w:val="00CB16AE"/>
    <w:rsid w:val="00CB6142"/>
    <w:rsid w:val="00CC0580"/>
    <w:rsid w:val="00CC250A"/>
    <w:rsid w:val="00CC6D49"/>
    <w:rsid w:val="00CF0E87"/>
    <w:rsid w:val="00CF4976"/>
    <w:rsid w:val="00D0337E"/>
    <w:rsid w:val="00D054E9"/>
    <w:rsid w:val="00D25084"/>
    <w:rsid w:val="00D27313"/>
    <w:rsid w:val="00D3211F"/>
    <w:rsid w:val="00D50D20"/>
    <w:rsid w:val="00D50F3C"/>
    <w:rsid w:val="00D66B17"/>
    <w:rsid w:val="00D66C75"/>
    <w:rsid w:val="00D6720D"/>
    <w:rsid w:val="00D6759E"/>
    <w:rsid w:val="00D760E6"/>
    <w:rsid w:val="00D800C8"/>
    <w:rsid w:val="00D84A76"/>
    <w:rsid w:val="00D84E77"/>
    <w:rsid w:val="00D96466"/>
    <w:rsid w:val="00DA53D6"/>
    <w:rsid w:val="00DA7CA7"/>
    <w:rsid w:val="00DB7153"/>
    <w:rsid w:val="00DC321D"/>
    <w:rsid w:val="00DD3A5A"/>
    <w:rsid w:val="00DE10FA"/>
    <w:rsid w:val="00DE16BA"/>
    <w:rsid w:val="00DE743B"/>
    <w:rsid w:val="00DF4D09"/>
    <w:rsid w:val="00DF6619"/>
    <w:rsid w:val="00E070CA"/>
    <w:rsid w:val="00E228A7"/>
    <w:rsid w:val="00E3424D"/>
    <w:rsid w:val="00E379E5"/>
    <w:rsid w:val="00E65595"/>
    <w:rsid w:val="00E65989"/>
    <w:rsid w:val="00E72530"/>
    <w:rsid w:val="00E75152"/>
    <w:rsid w:val="00E75451"/>
    <w:rsid w:val="00E8247E"/>
    <w:rsid w:val="00E91D60"/>
    <w:rsid w:val="00E9200A"/>
    <w:rsid w:val="00ED545F"/>
    <w:rsid w:val="00EE187F"/>
    <w:rsid w:val="00EF26F6"/>
    <w:rsid w:val="00EF367C"/>
    <w:rsid w:val="00EF5E87"/>
    <w:rsid w:val="00EF64FF"/>
    <w:rsid w:val="00F05A35"/>
    <w:rsid w:val="00F06D05"/>
    <w:rsid w:val="00F140C2"/>
    <w:rsid w:val="00F15290"/>
    <w:rsid w:val="00F34B3A"/>
    <w:rsid w:val="00F40896"/>
    <w:rsid w:val="00F41EE2"/>
    <w:rsid w:val="00F42A9D"/>
    <w:rsid w:val="00F670BB"/>
    <w:rsid w:val="00F86C25"/>
    <w:rsid w:val="00F95F7F"/>
    <w:rsid w:val="00F96774"/>
    <w:rsid w:val="00FA45AA"/>
    <w:rsid w:val="00FA7026"/>
    <w:rsid w:val="00FA7144"/>
    <w:rsid w:val="00FB767C"/>
    <w:rsid w:val="00FC015F"/>
    <w:rsid w:val="00FD1DD8"/>
    <w:rsid w:val="00FD3A33"/>
    <w:rsid w:val="00FD6194"/>
    <w:rsid w:val="00FE0863"/>
    <w:rsid w:val="00FE2034"/>
    <w:rsid w:val="00FE35F0"/>
    <w:rsid w:val="00FF19B4"/>
    <w:rsid w:val="00FF1F6C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220</TotalTime>
  <Pages>2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108</cp:revision>
  <cp:lastPrinted>2026-03-03T11:20:00Z</cp:lastPrinted>
  <dcterms:created xsi:type="dcterms:W3CDTF">2025-02-04T05:43:00Z</dcterms:created>
  <dcterms:modified xsi:type="dcterms:W3CDTF">2026-03-07T08:47:00Z</dcterms:modified>
</cp:coreProperties>
</file>