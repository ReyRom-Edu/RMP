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8C70B" w14:textId="596C28ED" w:rsidR="00FA45AA" w:rsidRPr="00824955" w:rsidRDefault="00FA45AA" w:rsidP="00C01869">
      <w:pPr>
        <w:pStyle w:val="10"/>
        <w:tabs>
          <w:tab w:val="clear" w:pos="709"/>
        </w:tabs>
      </w:pPr>
      <w:r w:rsidRPr="00824955">
        <w:t>Лабораторная работа №</w:t>
      </w:r>
      <w:r w:rsidR="00922D0E" w:rsidRPr="006E6843">
        <w:t>1</w:t>
      </w:r>
      <w:r w:rsidR="001577AF">
        <w:rPr>
          <w:lang w:val="en-US"/>
        </w:rPr>
        <w:t>6</w:t>
      </w:r>
      <w:r w:rsidRPr="00824955">
        <w:br/>
      </w:r>
      <w:r w:rsidR="00F471D6" w:rsidRPr="00F471D6">
        <w:t>Использование ресурсов</w:t>
      </w:r>
    </w:p>
    <w:p w14:paraId="3DE8D613" w14:textId="2380D3A9" w:rsidR="00FA45AA" w:rsidRDefault="00FA45AA" w:rsidP="00382EE2">
      <w:pPr>
        <w:pStyle w:val="1"/>
      </w:pPr>
      <w:r>
        <w:t>Цель работы</w:t>
      </w:r>
    </w:p>
    <w:p w14:paraId="0CFC32E9" w14:textId="716F52F3" w:rsidR="00FA45AA" w:rsidRDefault="00F471D6" w:rsidP="00382EE2">
      <w:pPr>
        <w:pStyle w:val="2"/>
      </w:pPr>
      <w:r w:rsidRPr="00F471D6">
        <w:t xml:space="preserve">Изучить процесс добавления и применения ресурсов при разработке мобильных приложений </w:t>
      </w:r>
      <w:proofErr w:type="spellStart"/>
      <w:r w:rsidRPr="00F471D6">
        <w:t>Android</w:t>
      </w:r>
      <w:proofErr w:type="spellEnd"/>
      <w:r w:rsidR="009043E4">
        <w:t>.</w:t>
      </w:r>
    </w:p>
    <w:p w14:paraId="4239D8D4" w14:textId="68D43D90" w:rsidR="00FA45AA" w:rsidRDefault="00FA45AA" w:rsidP="00382EE2">
      <w:pPr>
        <w:pStyle w:val="1"/>
      </w:pPr>
      <w:r>
        <w:t>Литература</w:t>
      </w:r>
    </w:p>
    <w:p w14:paraId="7768CDD4" w14:textId="3A63C265" w:rsidR="00FA45AA" w:rsidRPr="00FA45AA" w:rsidRDefault="008E3D31" w:rsidP="00382EE2">
      <w:pPr>
        <w:pStyle w:val="2"/>
      </w:pPr>
      <w:proofErr w:type="spellStart"/>
      <w:r w:rsidRPr="008E3D31">
        <w:t>Jetpack</w:t>
      </w:r>
      <w:proofErr w:type="spellEnd"/>
      <w:r w:rsidRPr="008E3D31">
        <w:t xml:space="preserve"> </w:t>
      </w:r>
      <w:proofErr w:type="spellStart"/>
      <w:r w:rsidRPr="008E3D31">
        <w:t>Compose</w:t>
      </w:r>
      <w:proofErr w:type="spellEnd"/>
      <w:r w:rsidRPr="008E3D31">
        <w:t xml:space="preserve"> | Руководство. metanit.com – Текст : электронный // metanit.com, 2023. – URL: https://metanit.com/kotlin/jetpack/ – гл.</w:t>
      </w:r>
      <w:r w:rsidR="00F471D6">
        <w:t>1</w:t>
      </w:r>
      <w:r w:rsidR="00FA45AA" w:rsidRPr="00FA45AA">
        <w:t>.</w:t>
      </w:r>
    </w:p>
    <w:p w14:paraId="0AAD396D" w14:textId="4E27E75C" w:rsidR="00FA45AA" w:rsidRDefault="00FA45AA" w:rsidP="00382EE2">
      <w:pPr>
        <w:pStyle w:val="1"/>
      </w:pPr>
      <w:r>
        <w:t>Подготовка к работе</w:t>
      </w:r>
    </w:p>
    <w:p w14:paraId="3280C45E" w14:textId="59B7EB9E" w:rsidR="00FA45AA" w:rsidRDefault="00FA45AA" w:rsidP="00382EE2">
      <w:pPr>
        <w:pStyle w:val="2"/>
      </w:pPr>
      <w:r>
        <w:t>Повторить теоретический материал (см.п.2).</w:t>
      </w:r>
    </w:p>
    <w:p w14:paraId="10FA25B7" w14:textId="0BE7D0BC" w:rsidR="00FA45AA" w:rsidRDefault="00FA45AA" w:rsidP="00382EE2">
      <w:pPr>
        <w:pStyle w:val="2"/>
      </w:pPr>
      <w:r>
        <w:t>Изучить описание лабораторной работы.</w:t>
      </w:r>
    </w:p>
    <w:p w14:paraId="67858F9B" w14:textId="6F36D116" w:rsidR="00FA45AA" w:rsidRDefault="00FA45AA" w:rsidP="00382EE2">
      <w:pPr>
        <w:pStyle w:val="1"/>
      </w:pPr>
      <w:r>
        <w:t>Основное оборудование</w:t>
      </w:r>
    </w:p>
    <w:p w14:paraId="09E31B02" w14:textId="2AF90053" w:rsidR="00FA45AA" w:rsidRDefault="00FA45AA" w:rsidP="00382EE2">
      <w:pPr>
        <w:pStyle w:val="2"/>
      </w:pPr>
      <w:r>
        <w:t>Персональный компьютер.</w:t>
      </w:r>
    </w:p>
    <w:p w14:paraId="36A998BB" w14:textId="77777777" w:rsidR="002676DB" w:rsidRDefault="00FA45AA" w:rsidP="002676DB">
      <w:pPr>
        <w:pStyle w:val="1"/>
      </w:pPr>
      <w:r>
        <w:t>Задание</w:t>
      </w:r>
    </w:p>
    <w:p w14:paraId="12E027B0" w14:textId="6C133247" w:rsidR="00802F39" w:rsidRDefault="00802F39" w:rsidP="00E8763A">
      <w:pPr>
        <w:pStyle w:val="2"/>
      </w:pPr>
      <w:r>
        <w:t>Использование строковых ресурсов</w:t>
      </w:r>
    </w:p>
    <w:p w14:paraId="2DB66580" w14:textId="27521559" w:rsidR="002F2E08" w:rsidRDefault="00405439" w:rsidP="002F2E08">
      <w:pPr>
        <w:pStyle w:val="2"/>
        <w:numPr>
          <w:ilvl w:val="2"/>
          <w:numId w:val="6"/>
        </w:numPr>
      </w:pPr>
      <w:r>
        <w:t>Добавить в приложение строковые ресурсы</w:t>
      </w:r>
      <w:r w:rsidR="00CF6A2B">
        <w:t>: имя приложения</w:t>
      </w:r>
      <w:r w:rsidR="007E1BE1">
        <w:t xml:space="preserve"> (изменить существующее)</w:t>
      </w:r>
      <w:r w:rsidR="00CF6A2B">
        <w:t xml:space="preserve">, </w:t>
      </w:r>
      <w:r w:rsidR="00E01EFF">
        <w:t>надписи «Поиск», «</w:t>
      </w:r>
      <w:r w:rsidR="00654418">
        <w:t>Меню</w:t>
      </w:r>
      <w:r w:rsidR="00E01EFF">
        <w:t>»</w:t>
      </w:r>
      <w:r w:rsidR="00231FD8">
        <w:t xml:space="preserve">. </w:t>
      </w:r>
    </w:p>
    <w:p w14:paraId="2E4BCA46" w14:textId="62B562BB" w:rsidR="00802F39" w:rsidRDefault="00231FD8" w:rsidP="008F7D39">
      <w:pPr>
        <w:pStyle w:val="2"/>
        <w:numPr>
          <w:ilvl w:val="2"/>
          <w:numId w:val="6"/>
        </w:numPr>
      </w:pPr>
      <w:r>
        <w:t>При создани</w:t>
      </w:r>
      <w:r w:rsidR="004F6374">
        <w:t>и ресурсов задайте русскую и английскую локализацию строк.</w:t>
      </w:r>
    </w:p>
    <w:p w14:paraId="6BD4CC9C" w14:textId="2D5E522F" w:rsidR="00802F39" w:rsidRDefault="00231FD8" w:rsidP="00E76110">
      <w:pPr>
        <w:pStyle w:val="2"/>
        <w:numPr>
          <w:ilvl w:val="2"/>
          <w:numId w:val="6"/>
        </w:numPr>
      </w:pPr>
      <w:r>
        <w:t xml:space="preserve">Задать общий макет </w:t>
      </w:r>
      <w:r w:rsidR="0049363D">
        <w:t xml:space="preserve">приложения: </w:t>
      </w:r>
      <w:r w:rsidR="009F0224">
        <w:t xml:space="preserve">в верхней </w:t>
      </w:r>
      <w:r w:rsidR="00111308">
        <w:t>части экрана расположить</w:t>
      </w:r>
      <w:r w:rsidR="00EA2522">
        <w:t xml:space="preserve"> наименование приложения,</w:t>
      </w:r>
      <w:r w:rsidR="00111308">
        <w:t xml:space="preserve"> поле ввода поиска и кнопку меню</w:t>
      </w:r>
      <w:r w:rsidR="00EA2522">
        <w:t>, оставшуюся часть экрана занимает панель с возможностью прокрутки</w:t>
      </w:r>
      <w:r w:rsidR="00753684">
        <w:t xml:space="preserve"> для всего остального контента приложения</w:t>
      </w:r>
    </w:p>
    <w:p w14:paraId="528CBAC7" w14:textId="2682348F" w:rsidR="00802F39" w:rsidRDefault="00753684" w:rsidP="00753684">
      <w:pPr>
        <w:pStyle w:val="2"/>
        <w:numPr>
          <w:ilvl w:val="2"/>
          <w:numId w:val="6"/>
        </w:numPr>
      </w:pPr>
      <w:r>
        <w:t xml:space="preserve">Для указания надписей </w:t>
      </w:r>
      <w:r w:rsidR="00F16E5A">
        <w:t>в интерфейсе использовать строковые ресурсы</w:t>
      </w:r>
    </w:p>
    <w:p w14:paraId="4E17EB6C" w14:textId="45EBAEA0" w:rsidR="00802F39" w:rsidRPr="00ED05D6" w:rsidRDefault="00ED05D6" w:rsidP="00ED05D6">
      <w:pPr>
        <w:pStyle w:val="2"/>
      </w:pPr>
      <w:r>
        <w:t xml:space="preserve">Использование ресурсов форматированных строк и </w:t>
      </w:r>
      <w:r>
        <w:rPr>
          <w:lang w:val="en-US"/>
        </w:rPr>
        <w:t>plurals</w:t>
      </w:r>
    </w:p>
    <w:p w14:paraId="159C8B85" w14:textId="20ED607D" w:rsidR="00802F39" w:rsidRDefault="00C92D3C" w:rsidP="003358A9">
      <w:pPr>
        <w:pStyle w:val="2"/>
        <w:numPr>
          <w:ilvl w:val="2"/>
          <w:numId w:val="6"/>
        </w:numPr>
      </w:pPr>
      <w:r>
        <w:t xml:space="preserve">Добавить в приложение ресурс: </w:t>
      </w:r>
      <w:r w:rsidRPr="001577AF">
        <w:t xml:space="preserve">строку с форматированием для отображения </w:t>
      </w:r>
      <w:r w:rsidR="00324398">
        <w:t>сообщения «©</w:t>
      </w:r>
      <w:r w:rsidR="00324398" w:rsidRPr="00324398">
        <w:t xml:space="preserve"> [</w:t>
      </w:r>
      <w:r w:rsidR="00324398">
        <w:t>имя разработчика</w:t>
      </w:r>
      <w:r w:rsidR="00324398" w:rsidRPr="00324398">
        <w:t>]</w:t>
      </w:r>
      <w:r w:rsidR="00324398">
        <w:t xml:space="preserve">. Все права защищены. </w:t>
      </w:r>
      <w:r w:rsidR="00324398" w:rsidRPr="00147857">
        <w:t>[</w:t>
      </w:r>
      <w:r w:rsidR="00324398">
        <w:t>год</w:t>
      </w:r>
      <w:r w:rsidR="00324398" w:rsidRPr="00147857">
        <w:t>]</w:t>
      </w:r>
      <w:r w:rsidR="00324398">
        <w:t>»</w:t>
      </w:r>
      <w:r w:rsidR="00147857">
        <w:t>, имя разработчика и год должны указываться в качестве строкового и числового параметра форматной строки.</w:t>
      </w:r>
    </w:p>
    <w:p w14:paraId="6F20E02B" w14:textId="031D20BC" w:rsidR="00AF7714" w:rsidRDefault="00AF7714" w:rsidP="003358A9">
      <w:pPr>
        <w:pStyle w:val="2"/>
        <w:numPr>
          <w:ilvl w:val="2"/>
          <w:numId w:val="6"/>
        </w:numPr>
      </w:pPr>
      <w:r>
        <w:t xml:space="preserve">Добавить в приложение 2 ресурса </w:t>
      </w:r>
      <w:r>
        <w:rPr>
          <w:lang w:val="en-US"/>
        </w:rPr>
        <w:t>plurals</w:t>
      </w:r>
      <w:r w:rsidRPr="00AF7714">
        <w:t xml:space="preserve"> </w:t>
      </w:r>
      <w:r w:rsidRPr="001577AF">
        <w:t>для обозначения часов (час/ часа/ часов) и минут (минута/ минуты/ минут)</w:t>
      </w:r>
    </w:p>
    <w:p w14:paraId="791508E3" w14:textId="5CA7871F" w:rsidR="002F2E08" w:rsidRDefault="002F2E08" w:rsidP="003358A9">
      <w:pPr>
        <w:pStyle w:val="2"/>
        <w:numPr>
          <w:ilvl w:val="2"/>
          <w:numId w:val="6"/>
        </w:numPr>
      </w:pPr>
      <w:r>
        <w:t>Добавить в приложение</w:t>
      </w:r>
      <w:r w:rsidR="009E579F">
        <w:t xml:space="preserve"> ресурс</w:t>
      </w:r>
      <w:r>
        <w:t xml:space="preserve"> </w:t>
      </w:r>
      <w:r w:rsidRPr="001577AF">
        <w:t>массив строк, содержащи</w:t>
      </w:r>
      <w:r w:rsidR="0046439B">
        <w:t>й</w:t>
      </w:r>
      <w:r w:rsidRPr="001577AF">
        <w:t xml:space="preserve"> </w:t>
      </w:r>
      <w:r w:rsidR="00D6012D">
        <w:t>имена разработчиков проекта.</w:t>
      </w:r>
    </w:p>
    <w:p w14:paraId="7E88B31F" w14:textId="5D4C9C47" w:rsidR="00AF7714" w:rsidRDefault="00AF7714" w:rsidP="003358A9">
      <w:pPr>
        <w:pStyle w:val="2"/>
        <w:numPr>
          <w:ilvl w:val="2"/>
          <w:numId w:val="6"/>
        </w:numPr>
      </w:pPr>
      <w:r>
        <w:t>При создании ресурсов задайте русскую и английскую локализацию строк.</w:t>
      </w:r>
    </w:p>
    <w:p w14:paraId="7C4FC4FA" w14:textId="62444177" w:rsidR="007E1D6C" w:rsidRDefault="007E1D6C" w:rsidP="007E1D6C">
      <w:pPr>
        <w:pStyle w:val="2"/>
        <w:numPr>
          <w:ilvl w:val="2"/>
          <w:numId w:val="6"/>
        </w:numPr>
      </w:pPr>
      <w:r w:rsidRPr="001577AF">
        <w:t xml:space="preserve">Используя строку форматов из ресурсов, вывести на экран </w:t>
      </w:r>
      <w:r>
        <w:t>форматированный текст</w:t>
      </w:r>
      <w:r w:rsidR="00D6012D">
        <w:t xml:space="preserve"> с использованием </w:t>
      </w:r>
      <w:r w:rsidR="009041F3">
        <w:t>имен разработчиков проекта</w:t>
      </w:r>
      <w:r w:rsidR="00687EE6">
        <w:t xml:space="preserve"> из массива строк</w:t>
      </w:r>
      <w:r>
        <w:t>.</w:t>
      </w:r>
    </w:p>
    <w:p w14:paraId="71A78B0C" w14:textId="491728ED" w:rsidR="007E1D6C" w:rsidRPr="00EC6DA4" w:rsidRDefault="007E1D6C" w:rsidP="007E1D6C">
      <w:pPr>
        <w:pStyle w:val="2"/>
        <w:numPr>
          <w:ilvl w:val="2"/>
          <w:numId w:val="6"/>
        </w:numPr>
      </w:pPr>
      <w:r w:rsidRPr="001577AF">
        <w:t xml:space="preserve">Используя ресурсы </w:t>
      </w:r>
      <w:proofErr w:type="spellStart"/>
      <w:r w:rsidRPr="001577AF">
        <w:t>plurals</w:t>
      </w:r>
      <w:proofErr w:type="spellEnd"/>
      <w:r w:rsidRPr="001577AF">
        <w:t xml:space="preserve">, вывести на экран текущее время с </w:t>
      </w:r>
      <w:r w:rsidRPr="001577AF">
        <w:lastRenderedPageBreak/>
        <w:t xml:space="preserve">указанием единицы измерения часы-минуты в требуемом склонении </w:t>
      </w:r>
    </w:p>
    <w:p w14:paraId="68B63419" w14:textId="40481628" w:rsidR="00EC6DA4" w:rsidRPr="00EC6DA4" w:rsidRDefault="00EC6DA4" w:rsidP="00EC6DA4">
      <w:r>
        <w:t>Для</w:t>
      </w:r>
      <w:r w:rsidRPr="00EC6DA4">
        <w:t xml:space="preserve"> </w:t>
      </w:r>
      <w:r>
        <w:t>получения текущего времени используйте:</w:t>
      </w:r>
    </w:p>
    <w:p w14:paraId="4B643575" w14:textId="77777777" w:rsidR="0028428B" w:rsidRPr="0028428B" w:rsidRDefault="0028428B" w:rsidP="00EC6DA4">
      <w:pPr>
        <w:pStyle w:val="ad"/>
        <w:rPr>
          <w:rFonts w:ascii="Cascadia Mono" w:hAnsi="Cascadia Mono" w:cs="Cascadia Mono"/>
          <w:bCs w:val="0"/>
          <w:lang w:eastAsia="ru-RU"/>
        </w:rPr>
      </w:pPr>
      <w:proofErr w:type="spellStart"/>
      <w:r w:rsidRPr="0028428B">
        <w:rPr>
          <w:bCs w:val="0"/>
          <w:color w:val="015493"/>
          <w:bdr w:val="none" w:sz="0" w:space="0" w:color="auto" w:frame="1"/>
          <w:lang w:eastAsia="ru-RU"/>
        </w:rPr>
        <w:t>val</w:t>
      </w:r>
      <w:proofErr w:type="spellEnd"/>
      <w:r w:rsidRPr="0028428B">
        <w:rPr>
          <w:bCs w:val="0"/>
          <w:bdr w:val="none" w:sz="0" w:space="0" w:color="auto" w:frame="1"/>
          <w:lang w:eastAsia="ru-RU"/>
        </w:rPr>
        <w:t xml:space="preserve"> c = </w:t>
      </w:r>
      <w:proofErr w:type="spellStart"/>
      <w:r w:rsidRPr="0028428B">
        <w:rPr>
          <w:bCs w:val="0"/>
          <w:bdr w:val="none" w:sz="0" w:space="0" w:color="auto" w:frame="1"/>
          <w:lang w:eastAsia="ru-RU"/>
        </w:rPr>
        <w:t>Calendar.getInstance</w:t>
      </w:r>
      <w:proofErr w:type="spellEnd"/>
      <w:r w:rsidRPr="0028428B">
        <w:rPr>
          <w:bCs w:val="0"/>
          <w:bdr w:val="none" w:sz="0" w:space="0" w:color="auto" w:frame="1"/>
          <w:lang w:eastAsia="ru-RU"/>
        </w:rPr>
        <w:t>()</w:t>
      </w:r>
    </w:p>
    <w:p w14:paraId="7DAD9BCC" w14:textId="77777777" w:rsidR="00EC6DA4" w:rsidRPr="00EC6DA4" w:rsidRDefault="00EC6DA4" w:rsidP="00EC6DA4">
      <w:pPr>
        <w:pStyle w:val="ad"/>
        <w:rPr>
          <w:bCs w:val="0"/>
          <w:bdr w:val="none" w:sz="0" w:space="0" w:color="auto" w:frame="1"/>
          <w:lang w:eastAsia="ru-RU"/>
        </w:rPr>
      </w:pPr>
      <w:proofErr w:type="spellStart"/>
      <w:r w:rsidRPr="00EC6DA4">
        <w:rPr>
          <w:bCs w:val="0"/>
          <w:color w:val="015493"/>
          <w:bdr w:val="none" w:sz="0" w:space="0" w:color="auto" w:frame="1"/>
          <w:lang w:eastAsia="ru-RU"/>
        </w:rPr>
        <w:t>val</w:t>
      </w:r>
      <w:proofErr w:type="spellEnd"/>
      <w:r w:rsidRPr="00EC6DA4">
        <w:rPr>
          <w:bCs w:val="0"/>
          <w:bdr w:val="none" w:sz="0" w:space="0" w:color="auto" w:frame="1"/>
          <w:lang w:eastAsia="ru-RU"/>
        </w:rPr>
        <w:t xml:space="preserve"> hour = </w:t>
      </w:r>
      <w:proofErr w:type="spellStart"/>
      <w:r w:rsidRPr="00EC6DA4">
        <w:rPr>
          <w:bCs w:val="0"/>
          <w:bdr w:val="none" w:sz="0" w:space="0" w:color="auto" w:frame="1"/>
          <w:lang w:eastAsia="ru-RU"/>
        </w:rPr>
        <w:t>c.</w:t>
      </w:r>
      <w:r w:rsidRPr="00EC6DA4">
        <w:rPr>
          <w:bCs w:val="0"/>
          <w:color w:val="015493"/>
          <w:bdr w:val="none" w:sz="0" w:space="0" w:color="auto" w:frame="1"/>
          <w:lang w:eastAsia="ru-RU"/>
        </w:rPr>
        <w:t>get</w:t>
      </w:r>
      <w:proofErr w:type="spellEnd"/>
      <w:r w:rsidRPr="00EC6DA4">
        <w:rPr>
          <w:bCs w:val="0"/>
          <w:bdr w:val="none" w:sz="0" w:space="0" w:color="auto" w:frame="1"/>
          <w:lang w:eastAsia="ru-RU"/>
        </w:rPr>
        <w:t>(</w:t>
      </w:r>
      <w:proofErr w:type="spellStart"/>
      <w:r w:rsidRPr="00EC6DA4">
        <w:rPr>
          <w:bCs w:val="0"/>
          <w:bdr w:val="none" w:sz="0" w:space="0" w:color="auto" w:frame="1"/>
          <w:lang w:eastAsia="ru-RU"/>
        </w:rPr>
        <w:t>Calendar.HOUR_OF_DAY</w:t>
      </w:r>
      <w:proofErr w:type="spellEnd"/>
      <w:r w:rsidRPr="00EC6DA4">
        <w:rPr>
          <w:bCs w:val="0"/>
          <w:bdr w:val="none" w:sz="0" w:space="0" w:color="auto" w:frame="1"/>
          <w:lang w:eastAsia="ru-RU"/>
        </w:rPr>
        <w:t>)</w:t>
      </w:r>
    </w:p>
    <w:p w14:paraId="083ED122" w14:textId="77777777" w:rsidR="00EC6DA4" w:rsidRPr="00EC6DA4" w:rsidRDefault="00EC6DA4" w:rsidP="00EC6DA4">
      <w:pPr>
        <w:pStyle w:val="ad"/>
        <w:rPr>
          <w:rFonts w:ascii="Cascadia Mono" w:hAnsi="Cascadia Mono" w:cs="Cascadia Mono"/>
          <w:bCs w:val="0"/>
          <w:lang w:eastAsia="ru-RU"/>
        </w:rPr>
      </w:pPr>
      <w:proofErr w:type="spellStart"/>
      <w:r w:rsidRPr="00EC6DA4">
        <w:rPr>
          <w:bCs w:val="0"/>
          <w:color w:val="015493"/>
          <w:bdr w:val="none" w:sz="0" w:space="0" w:color="auto" w:frame="1"/>
          <w:lang w:eastAsia="ru-RU"/>
        </w:rPr>
        <w:t>val</w:t>
      </w:r>
      <w:proofErr w:type="spellEnd"/>
      <w:r w:rsidRPr="00EC6DA4">
        <w:rPr>
          <w:bCs w:val="0"/>
          <w:bdr w:val="none" w:sz="0" w:space="0" w:color="auto" w:frame="1"/>
          <w:lang w:eastAsia="ru-RU"/>
        </w:rPr>
        <w:t xml:space="preserve"> minute = </w:t>
      </w:r>
      <w:proofErr w:type="spellStart"/>
      <w:r w:rsidRPr="00EC6DA4">
        <w:rPr>
          <w:bCs w:val="0"/>
          <w:bdr w:val="none" w:sz="0" w:space="0" w:color="auto" w:frame="1"/>
          <w:lang w:eastAsia="ru-RU"/>
        </w:rPr>
        <w:t>c.</w:t>
      </w:r>
      <w:r w:rsidRPr="00EC6DA4">
        <w:rPr>
          <w:bCs w:val="0"/>
          <w:color w:val="015493"/>
          <w:bdr w:val="none" w:sz="0" w:space="0" w:color="auto" w:frame="1"/>
          <w:lang w:eastAsia="ru-RU"/>
        </w:rPr>
        <w:t>get</w:t>
      </w:r>
      <w:proofErr w:type="spellEnd"/>
      <w:r w:rsidRPr="00EC6DA4">
        <w:rPr>
          <w:bCs w:val="0"/>
          <w:bdr w:val="none" w:sz="0" w:space="0" w:color="auto" w:frame="1"/>
          <w:lang w:eastAsia="ru-RU"/>
        </w:rPr>
        <w:t>(</w:t>
      </w:r>
      <w:proofErr w:type="spellStart"/>
      <w:r w:rsidRPr="00EC6DA4">
        <w:rPr>
          <w:bCs w:val="0"/>
          <w:bdr w:val="none" w:sz="0" w:space="0" w:color="auto" w:frame="1"/>
          <w:lang w:eastAsia="ru-RU"/>
        </w:rPr>
        <w:t>Calendar.MINUTE</w:t>
      </w:r>
      <w:proofErr w:type="spellEnd"/>
      <w:r w:rsidRPr="00EC6DA4">
        <w:rPr>
          <w:bCs w:val="0"/>
          <w:bdr w:val="none" w:sz="0" w:space="0" w:color="auto" w:frame="1"/>
          <w:lang w:eastAsia="ru-RU"/>
        </w:rPr>
        <w:t>)</w:t>
      </w:r>
    </w:p>
    <w:p w14:paraId="11460A5F" w14:textId="77777777" w:rsidR="00EC6DA4" w:rsidRPr="009E579F" w:rsidRDefault="00EC6DA4" w:rsidP="00EC6DA4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3F25BA72" w14:textId="40144867" w:rsidR="00E373F0" w:rsidRDefault="00E373F0" w:rsidP="00151972">
      <w:pPr>
        <w:pStyle w:val="2"/>
      </w:pPr>
      <w:r>
        <w:t>Использование ресурсов значений</w:t>
      </w:r>
    </w:p>
    <w:p w14:paraId="0EDB7602" w14:textId="77777777" w:rsidR="0031626F" w:rsidRDefault="00E373F0" w:rsidP="00E373F0">
      <w:pPr>
        <w:pStyle w:val="2"/>
        <w:numPr>
          <w:ilvl w:val="2"/>
          <w:numId w:val="6"/>
        </w:numPr>
      </w:pPr>
      <w:r>
        <w:t>Добавить приложени</w:t>
      </w:r>
      <w:r w:rsidR="0031626F">
        <w:t>е 5 ресурсов цветов</w:t>
      </w:r>
    </w:p>
    <w:p w14:paraId="291478C2" w14:textId="0973AC7D" w:rsidR="001B0312" w:rsidRDefault="001B0312" w:rsidP="00E373F0">
      <w:pPr>
        <w:pStyle w:val="2"/>
        <w:numPr>
          <w:ilvl w:val="2"/>
          <w:numId w:val="6"/>
        </w:numPr>
      </w:pPr>
      <w:r>
        <w:t>Исполь</w:t>
      </w:r>
      <w:r w:rsidR="009D487F">
        <w:t xml:space="preserve">зовать ресурсы цветов для настройки </w:t>
      </w:r>
      <w:r w:rsidR="00E02D66">
        <w:t>цвета элементов управления, фона.</w:t>
      </w:r>
    </w:p>
    <w:p w14:paraId="25EC1DCF" w14:textId="43F5AC92" w:rsidR="00E373F0" w:rsidRDefault="0031626F" w:rsidP="00E373F0">
      <w:pPr>
        <w:pStyle w:val="2"/>
        <w:numPr>
          <w:ilvl w:val="2"/>
          <w:numId w:val="6"/>
        </w:numPr>
      </w:pPr>
      <w:r>
        <w:t>Добавить в приложение</w:t>
      </w:r>
      <w:r w:rsidR="0010055B">
        <w:t xml:space="preserve"> </w:t>
      </w:r>
      <w:r w:rsidR="005D27FE">
        <w:t xml:space="preserve">ресурсы размеров для настройки высоты поля поиска, </w:t>
      </w:r>
      <w:r w:rsidR="00291C8D">
        <w:t>ширины и высоты кнопки меню</w:t>
      </w:r>
      <w:r w:rsidR="008668E5">
        <w:t>, ширины и высоты изображений</w:t>
      </w:r>
      <w:r w:rsidR="00E02D66">
        <w:t>.</w:t>
      </w:r>
    </w:p>
    <w:p w14:paraId="2E0EAA00" w14:textId="251BA316" w:rsidR="00E02D66" w:rsidRDefault="00E02D66" w:rsidP="00E373F0">
      <w:pPr>
        <w:pStyle w:val="2"/>
        <w:numPr>
          <w:ilvl w:val="2"/>
          <w:numId w:val="6"/>
        </w:numPr>
      </w:pPr>
      <w:r>
        <w:t xml:space="preserve">Использовать ресурсы размеров для </w:t>
      </w:r>
      <w:r w:rsidR="005518BF">
        <w:t>настройки размеров соответствующих элементов управления.</w:t>
      </w:r>
    </w:p>
    <w:p w14:paraId="7A35DA00" w14:textId="77777777" w:rsidR="001577AF" w:rsidRPr="001577AF" w:rsidRDefault="001577AF" w:rsidP="001577AF">
      <w:pPr>
        <w:pStyle w:val="2"/>
      </w:pPr>
      <w:r w:rsidRPr="001577AF">
        <w:t xml:space="preserve">Использование ресурсов изображений </w:t>
      </w:r>
    </w:p>
    <w:p w14:paraId="419D0B89" w14:textId="49CDDDD7" w:rsidR="001577AF" w:rsidRDefault="001577AF" w:rsidP="001577AF">
      <w:pPr>
        <w:pStyle w:val="2"/>
        <w:numPr>
          <w:ilvl w:val="2"/>
          <w:numId w:val="6"/>
        </w:numPr>
      </w:pPr>
      <w:r w:rsidRPr="001577AF">
        <w:t>Добавить в</w:t>
      </w:r>
      <w:r w:rsidR="005518BF">
        <w:t xml:space="preserve"> ресурсы</w:t>
      </w:r>
      <w:r w:rsidRPr="001577AF">
        <w:t xml:space="preserve"> приложени</w:t>
      </w:r>
      <w:r w:rsidR="005518BF">
        <w:t>я</w:t>
      </w:r>
      <w:r w:rsidR="00933FDE">
        <w:t xml:space="preserve"> монохромное</w:t>
      </w:r>
      <w:r w:rsidR="008B3C92">
        <w:t xml:space="preserve"> векторное</w:t>
      </w:r>
      <w:r w:rsidRPr="001577AF">
        <w:t xml:space="preserve"> изображение</w:t>
      </w:r>
      <w:r w:rsidR="001015B0">
        <w:t>-</w:t>
      </w:r>
      <w:r w:rsidR="00933FDE">
        <w:t>иконку</w:t>
      </w:r>
      <w:r w:rsidR="001015B0">
        <w:t xml:space="preserve"> (скачайте из </w:t>
      </w:r>
      <w:r w:rsidR="002664EC">
        <w:t>интернета</w:t>
      </w:r>
      <w:r w:rsidR="00A00C35">
        <w:t xml:space="preserve"> или</w:t>
      </w:r>
      <w:r w:rsidR="00445159" w:rsidRPr="00445159">
        <w:t xml:space="preserve"> </w:t>
      </w:r>
      <w:r w:rsidR="00A549E0">
        <w:t xml:space="preserve">из </w:t>
      </w:r>
      <w:hyperlink r:id="rId7" w:history="1">
        <w:r w:rsidR="00A549E0" w:rsidRPr="00A549E0">
          <w:rPr>
            <w:rStyle w:val="af5"/>
          </w:rPr>
          <w:t>репозитория</w:t>
        </w:r>
      </w:hyperlink>
      <w:r w:rsidR="001015B0">
        <w:t>)</w:t>
      </w:r>
    </w:p>
    <w:p w14:paraId="03D6E5D1" w14:textId="198D6528" w:rsidR="00933FDE" w:rsidRPr="001577AF" w:rsidRDefault="00FC3E80" w:rsidP="001577AF">
      <w:pPr>
        <w:pStyle w:val="2"/>
        <w:numPr>
          <w:ilvl w:val="2"/>
          <w:numId w:val="6"/>
        </w:numPr>
      </w:pPr>
      <w:r>
        <w:t>Отобразить</w:t>
      </w:r>
      <w:r w:rsidR="00BC080A">
        <w:t xml:space="preserve"> векторное изображение </w:t>
      </w:r>
      <w:r w:rsidR="00320398">
        <w:t>в приложении, указать для него размер и цвет.</w:t>
      </w:r>
    </w:p>
    <w:p w14:paraId="7A13ECF7" w14:textId="05B65DE9" w:rsidR="001577AF" w:rsidRDefault="001577AF" w:rsidP="001577AF">
      <w:pPr>
        <w:pStyle w:val="2"/>
        <w:numPr>
          <w:ilvl w:val="2"/>
          <w:numId w:val="6"/>
        </w:numPr>
      </w:pPr>
      <w:r w:rsidRPr="001577AF">
        <w:t xml:space="preserve">Добавить </w:t>
      </w:r>
      <w:r w:rsidR="00933FDE" w:rsidRPr="001577AF">
        <w:t>в</w:t>
      </w:r>
      <w:r w:rsidR="00933FDE">
        <w:t xml:space="preserve"> ресурсы</w:t>
      </w:r>
      <w:r w:rsidR="00933FDE" w:rsidRPr="001577AF">
        <w:t xml:space="preserve"> приложени</w:t>
      </w:r>
      <w:r w:rsidR="00933FDE">
        <w:t xml:space="preserve">я </w:t>
      </w:r>
      <w:r w:rsidR="008B3C92">
        <w:t xml:space="preserve">растровое </w:t>
      </w:r>
      <w:r w:rsidRPr="001577AF">
        <w:t>изображение</w:t>
      </w:r>
      <w:r w:rsidR="00933FDE">
        <w:t>.</w:t>
      </w:r>
      <w:r w:rsidR="00A549E0">
        <w:t xml:space="preserve"> (скачайте из интернета или</w:t>
      </w:r>
      <w:r w:rsidR="00A549E0" w:rsidRPr="00445159">
        <w:t xml:space="preserve"> </w:t>
      </w:r>
      <w:r w:rsidR="00A549E0">
        <w:t xml:space="preserve">из </w:t>
      </w:r>
      <w:hyperlink r:id="rId8" w:history="1">
        <w:r w:rsidR="00A549E0" w:rsidRPr="00A549E0">
          <w:rPr>
            <w:rStyle w:val="af5"/>
          </w:rPr>
          <w:t>репозитория</w:t>
        </w:r>
      </w:hyperlink>
      <w:r w:rsidR="00A549E0">
        <w:t>)</w:t>
      </w:r>
    </w:p>
    <w:p w14:paraId="3F622572" w14:textId="0254C4DE" w:rsidR="00972D83" w:rsidRPr="001577AF" w:rsidRDefault="00972D83" w:rsidP="001577AF">
      <w:pPr>
        <w:pStyle w:val="2"/>
        <w:numPr>
          <w:ilvl w:val="2"/>
          <w:numId w:val="6"/>
        </w:numPr>
      </w:pPr>
      <w:r>
        <w:t>Отобразить растровое изображение</w:t>
      </w:r>
      <w:r w:rsidR="008F1E5F">
        <w:t xml:space="preserve">, указать размер изображения, </w:t>
      </w:r>
      <w:r w:rsidR="00416A12">
        <w:t>обрезать изображение для отображения его круглым.</w:t>
      </w:r>
    </w:p>
    <w:p w14:paraId="2AD7B336" w14:textId="0CF1623C" w:rsidR="0030560F" w:rsidRDefault="001577AF" w:rsidP="001577AF">
      <w:pPr>
        <w:pStyle w:val="2"/>
      </w:pPr>
      <w:r w:rsidRPr="001577AF">
        <w:t>Использование</w:t>
      </w:r>
      <w:r w:rsidR="00EB640D">
        <w:t xml:space="preserve"> </w:t>
      </w:r>
      <w:r w:rsidR="00EB640D" w:rsidRPr="00EB640D">
        <w:t>ресурсов</w:t>
      </w:r>
      <w:r w:rsidRPr="001577AF">
        <w:t xml:space="preserve"> шрифтов </w:t>
      </w:r>
    </w:p>
    <w:p w14:paraId="2618F9DF" w14:textId="1C6BC380" w:rsidR="00EB640D" w:rsidRDefault="00EB640D" w:rsidP="00EB640D">
      <w:pPr>
        <w:pStyle w:val="2"/>
        <w:numPr>
          <w:ilvl w:val="2"/>
          <w:numId w:val="6"/>
        </w:numPr>
      </w:pPr>
      <w:r w:rsidRPr="001577AF">
        <w:t>Добавить в</w:t>
      </w:r>
      <w:r>
        <w:t xml:space="preserve"> ресурсы</w:t>
      </w:r>
      <w:r w:rsidRPr="001577AF">
        <w:t xml:space="preserve"> приложени</w:t>
      </w:r>
      <w:r>
        <w:t>я шрифт</w:t>
      </w:r>
      <w:r w:rsidR="00A549E0">
        <w:t xml:space="preserve"> (скачайте из интернета или</w:t>
      </w:r>
      <w:r w:rsidR="00A549E0" w:rsidRPr="00445159">
        <w:t xml:space="preserve"> </w:t>
      </w:r>
      <w:r w:rsidR="00A549E0">
        <w:t xml:space="preserve">из </w:t>
      </w:r>
      <w:hyperlink r:id="rId9" w:history="1">
        <w:r w:rsidR="00A549E0" w:rsidRPr="00A549E0">
          <w:rPr>
            <w:rStyle w:val="af5"/>
          </w:rPr>
          <w:t>репозитория</w:t>
        </w:r>
      </w:hyperlink>
      <w:r w:rsidR="00A549E0">
        <w:t>)</w:t>
      </w:r>
    </w:p>
    <w:p w14:paraId="7D642DC6" w14:textId="77777777" w:rsidR="0030560F" w:rsidRDefault="001577AF" w:rsidP="0030560F">
      <w:pPr>
        <w:pStyle w:val="2"/>
        <w:numPr>
          <w:ilvl w:val="2"/>
          <w:numId w:val="6"/>
        </w:numPr>
      </w:pPr>
      <w:r w:rsidRPr="001577AF">
        <w:t xml:space="preserve">Добавить в </w:t>
      </w:r>
      <w:proofErr w:type="spellStart"/>
      <w:r w:rsidRPr="001577AF">
        <w:t>Type.kt</w:t>
      </w:r>
      <w:proofErr w:type="spellEnd"/>
      <w:r w:rsidRPr="001577AF">
        <w:t xml:space="preserve"> переменную для хранения </w:t>
      </w:r>
      <w:proofErr w:type="spellStart"/>
      <w:r w:rsidRPr="001577AF">
        <w:t>FontFamily</w:t>
      </w:r>
      <w:proofErr w:type="spellEnd"/>
      <w:r w:rsidRPr="001577AF">
        <w:t xml:space="preserve"> (значение взять из ресурсов) </w:t>
      </w:r>
    </w:p>
    <w:p w14:paraId="00925E51" w14:textId="3002FB01" w:rsidR="009E4F37" w:rsidRPr="009E4F37" w:rsidRDefault="001577AF" w:rsidP="0030560F">
      <w:pPr>
        <w:pStyle w:val="2"/>
        <w:numPr>
          <w:ilvl w:val="2"/>
          <w:numId w:val="6"/>
        </w:numPr>
      </w:pPr>
      <w:r w:rsidRPr="001577AF">
        <w:t>Использовать шрифт в метках и кнопках.</w:t>
      </w:r>
    </w:p>
    <w:p w14:paraId="213BBAC2" w14:textId="58D50E4C" w:rsidR="00FA45AA" w:rsidRPr="009E4F37" w:rsidRDefault="00FA45AA" w:rsidP="009E4F37">
      <w:pPr>
        <w:pStyle w:val="1"/>
      </w:pPr>
      <w:r>
        <w:t>Порядок</w:t>
      </w:r>
      <w:r w:rsidRPr="009E4F37">
        <w:t xml:space="preserve"> </w:t>
      </w:r>
      <w:r>
        <w:t>выполнения</w:t>
      </w:r>
      <w:r w:rsidRPr="009E4F37">
        <w:t xml:space="preserve"> </w:t>
      </w:r>
      <w:r>
        <w:t>работы</w:t>
      </w:r>
    </w:p>
    <w:p w14:paraId="0B786585" w14:textId="5630C9A0" w:rsidR="00FA45AA" w:rsidRDefault="00FA45AA" w:rsidP="00382EE2">
      <w:pPr>
        <w:pStyle w:val="2"/>
      </w:pPr>
      <w:r>
        <w:t>Выполнить все задания из п.5.</w:t>
      </w:r>
    </w:p>
    <w:p w14:paraId="24DB45E8" w14:textId="74C69F0B" w:rsidR="00FA45AA" w:rsidRDefault="00FA45AA" w:rsidP="00382EE2">
      <w:pPr>
        <w:pStyle w:val="2"/>
      </w:pPr>
      <w:r>
        <w:t>Ответить на контрольные вопросы.</w:t>
      </w:r>
    </w:p>
    <w:p w14:paraId="0B159DAA" w14:textId="40A8EF11" w:rsidR="00FA45AA" w:rsidRDefault="00FA45AA" w:rsidP="00382EE2">
      <w:pPr>
        <w:pStyle w:val="1"/>
      </w:pPr>
      <w:r>
        <w:t>Содержание отчета</w:t>
      </w:r>
    </w:p>
    <w:p w14:paraId="574E4811" w14:textId="080E4336" w:rsidR="00FA45AA" w:rsidRDefault="00FA45AA" w:rsidP="00382EE2">
      <w:pPr>
        <w:pStyle w:val="2"/>
      </w:pPr>
      <w:r>
        <w:t>Титульный лист</w:t>
      </w:r>
    </w:p>
    <w:p w14:paraId="712F8EB0" w14:textId="4580EF1D" w:rsidR="00FA45AA" w:rsidRDefault="00FA45AA" w:rsidP="00382EE2">
      <w:pPr>
        <w:pStyle w:val="2"/>
      </w:pPr>
      <w:r>
        <w:t>Цель работы</w:t>
      </w:r>
    </w:p>
    <w:p w14:paraId="4881DFF6" w14:textId="7899A966" w:rsidR="00FA45AA" w:rsidRDefault="00FA45AA" w:rsidP="00382EE2">
      <w:pPr>
        <w:pStyle w:val="2"/>
      </w:pPr>
      <w:r>
        <w:t>Ответы на контрольные вопросы</w:t>
      </w:r>
    </w:p>
    <w:p w14:paraId="3979BB1B" w14:textId="4E360A40" w:rsidR="00FA45AA" w:rsidRDefault="00FA45AA" w:rsidP="00382EE2">
      <w:pPr>
        <w:pStyle w:val="2"/>
      </w:pPr>
      <w:r>
        <w:t>Вывод</w:t>
      </w:r>
    </w:p>
    <w:p w14:paraId="0E0BD361" w14:textId="72A405BC" w:rsidR="00FA45AA" w:rsidRDefault="00FA45AA" w:rsidP="00382EE2">
      <w:pPr>
        <w:pStyle w:val="1"/>
      </w:pPr>
      <w:r>
        <w:t>Контрольные вопросы</w:t>
      </w:r>
    </w:p>
    <w:p w14:paraId="123B88AB" w14:textId="77777777" w:rsidR="00E8763A" w:rsidRDefault="00E8763A" w:rsidP="00E8763A">
      <w:pPr>
        <w:pStyle w:val="2"/>
      </w:pPr>
      <w:r w:rsidRPr="00E8763A">
        <w:t xml:space="preserve">Что хранится в папке </w:t>
      </w:r>
      <w:proofErr w:type="spellStart"/>
      <w:r w:rsidRPr="00E8763A">
        <w:t>res</w:t>
      </w:r>
      <w:proofErr w:type="spellEnd"/>
      <w:r w:rsidRPr="00E8763A">
        <w:t xml:space="preserve">? </w:t>
      </w:r>
    </w:p>
    <w:p w14:paraId="76E12138" w14:textId="77777777" w:rsidR="00E8763A" w:rsidRDefault="00E8763A" w:rsidP="00E8763A">
      <w:pPr>
        <w:pStyle w:val="2"/>
      </w:pPr>
      <w:r w:rsidRPr="00E8763A">
        <w:t xml:space="preserve">Что хранится в папке </w:t>
      </w:r>
      <w:proofErr w:type="spellStart"/>
      <w:r w:rsidRPr="00E8763A">
        <w:t>values</w:t>
      </w:r>
      <w:proofErr w:type="spellEnd"/>
      <w:r w:rsidRPr="00E8763A">
        <w:t xml:space="preserve">? </w:t>
      </w:r>
    </w:p>
    <w:p w14:paraId="7108FAE4" w14:textId="77777777" w:rsidR="00E8763A" w:rsidRDefault="00E8763A" w:rsidP="00E8763A">
      <w:pPr>
        <w:pStyle w:val="2"/>
      </w:pPr>
      <w:r w:rsidRPr="00E8763A">
        <w:t xml:space="preserve">Что хранится в папке </w:t>
      </w:r>
      <w:proofErr w:type="spellStart"/>
      <w:r w:rsidRPr="00E8763A">
        <w:t>drawable</w:t>
      </w:r>
      <w:proofErr w:type="spellEnd"/>
      <w:r w:rsidRPr="00E8763A">
        <w:t xml:space="preserve">? </w:t>
      </w:r>
    </w:p>
    <w:p w14:paraId="66A6D3CE" w14:textId="77777777" w:rsidR="00E8763A" w:rsidRDefault="00E8763A" w:rsidP="00E8763A">
      <w:pPr>
        <w:pStyle w:val="2"/>
      </w:pPr>
      <w:r w:rsidRPr="00E8763A">
        <w:t xml:space="preserve">Для чего используется Resource Manager? </w:t>
      </w:r>
    </w:p>
    <w:p w14:paraId="2993BBDE" w14:textId="77777777" w:rsidR="00E8763A" w:rsidRDefault="00E8763A" w:rsidP="00E8763A">
      <w:pPr>
        <w:pStyle w:val="2"/>
      </w:pPr>
      <w:r w:rsidRPr="00E8763A">
        <w:lastRenderedPageBreak/>
        <w:t xml:space="preserve">Как использовать строковые ресурсы? </w:t>
      </w:r>
    </w:p>
    <w:p w14:paraId="45851BA9" w14:textId="77777777" w:rsidR="00E8763A" w:rsidRDefault="00E8763A" w:rsidP="00E8763A">
      <w:pPr>
        <w:pStyle w:val="2"/>
      </w:pPr>
      <w:r w:rsidRPr="00E8763A">
        <w:t xml:space="preserve">Как использовать ресурсы изображения? </w:t>
      </w:r>
    </w:p>
    <w:p w14:paraId="60853C6D" w14:textId="0A003886" w:rsidR="00965C8E" w:rsidRDefault="00E8763A" w:rsidP="00E8763A">
      <w:pPr>
        <w:pStyle w:val="2"/>
      </w:pPr>
      <w:r w:rsidRPr="00E8763A">
        <w:t>Как использовать массивы из ресурсов?</w:t>
      </w:r>
    </w:p>
    <w:sectPr w:rsidR="00965C8E" w:rsidSect="00A55CB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854DF" w14:textId="77777777" w:rsidR="00073215" w:rsidRDefault="00073215" w:rsidP="006747A5">
      <w:r>
        <w:separator/>
      </w:r>
    </w:p>
  </w:endnote>
  <w:endnote w:type="continuationSeparator" w:id="0">
    <w:p w14:paraId="2EE57B0B" w14:textId="77777777" w:rsidR="00073215" w:rsidRDefault="00073215" w:rsidP="00674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DC03F" w14:textId="77777777" w:rsidR="00B441E6" w:rsidRDefault="00B441E6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47773" w14:textId="77777777" w:rsidR="00B441E6" w:rsidRDefault="00B441E6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E1F76" w14:textId="77777777" w:rsidR="00B441E6" w:rsidRDefault="00B441E6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97884" w14:textId="77777777" w:rsidR="00073215" w:rsidRDefault="00073215" w:rsidP="006747A5">
      <w:r>
        <w:separator/>
      </w:r>
    </w:p>
  </w:footnote>
  <w:footnote w:type="continuationSeparator" w:id="0">
    <w:p w14:paraId="0241A6F8" w14:textId="77777777" w:rsidR="00073215" w:rsidRDefault="00073215" w:rsidP="006747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FEA3C" w14:textId="77777777" w:rsidR="00B441E6" w:rsidRDefault="00B441E6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EC92B" w14:textId="77777777" w:rsidR="00B441E6" w:rsidRDefault="00B441E6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DB78C" w14:textId="675F2FC0" w:rsidR="00A55CB3" w:rsidRDefault="00A55CB3" w:rsidP="00A55CB3">
    <w:pPr>
      <w:pStyle w:val="af1"/>
      <w:jc w:val="right"/>
    </w:pPr>
    <w:r>
      <w:t xml:space="preserve">Составил: </w:t>
    </w:r>
    <w:proofErr w:type="spellStart"/>
    <w:r>
      <w:t>Маломан</w:t>
    </w:r>
    <w:proofErr w:type="spellEnd"/>
    <w:r>
      <w:t xml:space="preserve"> Ю.С.</w:t>
    </w:r>
    <w:r w:rsidR="00D22B10">
      <w:t>, Садовский Р.В.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1103700"/>
    <w:styleLink w:val="a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1103700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 w16cid:durableId="81463932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5AA"/>
    <w:rsid w:val="0000013F"/>
    <w:rsid w:val="00005C67"/>
    <w:rsid w:val="00014B35"/>
    <w:rsid w:val="00017146"/>
    <w:rsid w:val="00025FAE"/>
    <w:rsid w:val="00027FDE"/>
    <w:rsid w:val="00030665"/>
    <w:rsid w:val="000440BD"/>
    <w:rsid w:val="00070FAF"/>
    <w:rsid w:val="00073215"/>
    <w:rsid w:val="00082D0F"/>
    <w:rsid w:val="000839DF"/>
    <w:rsid w:val="00091DFA"/>
    <w:rsid w:val="000B513A"/>
    <w:rsid w:val="000C39E1"/>
    <w:rsid w:val="000D6282"/>
    <w:rsid w:val="000E0039"/>
    <w:rsid w:val="0010055B"/>
    <w:rsid w:val="001015B0"/>
    <w:rsid w:val="00111308"/>
    <w:rsid w:val="00111B29"/>
    <w:rsid w:val="00111B90"/>
    <w:rsid w:val="001315B2"/>
    <w:rsid w:val="00147857"/>
    <w:rsid w:val="00151972"/>
    <w:rsid w:val="00155593"/>
    <w:rsid w:val="00155D5D"/>
    <w:rsid w:val="001577AF"/>
    <w:rsid w:val="0017150B"/>
    <w:rsid w:val="0018259A"/>
    <w:rsid w:val="001834E5"/>
    <w:rsid w:val="001841A3"/>
    <w:rsid w:val="00185F85"/>
    <w:rsid w:val="00193FD5"/>
    <w:rsid w:val="001974B9"/>
    <w:rsid w:val="001A1A3E"/>
    <w:rsid w:val="001A7E28"/>
    <w:rsid w:val="001B0312"/>
    <w:rsid w:val="001B1DA2"/>
    <w:rsid w:val="001B7F35"/>
    <w:rsid w:val="001C1D09"/>
    <w:rsid w:val="001C31AE"/>
    <w:rsid w:val="001C482C"/>
    <w:rsid w:val="001E22AF"/>
    <w:rsid w:val="001E32F3"/>
    <w:rsid w:val="001E337C"/>
    <w:rsid w:val="001E6D51"/>
    <w:rsid w:val="001E773C"/>
    <w:rsid w:val="001F39D3"/>
    <w:rsid w:val="002052D6"/>
    <w:rsid w:val="00231FD8"/>
    <w:rsid w:val="00243AEB"/>
    <w:rsid w:val="0024531C"/>
    <w:rsid w:val="00251C79"/>
    <w:rsid w:val="002664EC"/>
    <w:rsid w:val="00267466"/>
    <w:rsid w:val="002676DB"/>
    <w:rsid w:val="00271E47"/>
    <w:rsid w:val="002746AE"/>
    <w:rsid w:val="002827DC"/>
    <w:rsid w:val="0028428B"/>
    <w:rsid w:val="00284533"/>
    <w:rsid w:val="00286C7F"/>
    <w:rsid w:val="00291C8D"/>
    <w:rsid w:val="00293EED"/>
    <w:rsid w:val="002E48DD"/>
    <w:rsid w:val="002F2E08"/>
    <w:rsid w:val="0030560F"/>
    <w:rsid w:val="00307172"/>
    <w:rsid w:val="0031626F"/>
    <w:rsid w:val="00320398"/>
    <w:rsid w:val="00324398"/>
    <w:rsid w:val="003270F0"/>
    <w:rsid w:val="003358A9"/>
    <w:rsid w:val="003470F5"/>
    <w:rsid w:val="00357D90"/>
    <w:rsid w:val="00367795"/>
    <w:rsid w:val="00376509"/>
    <w:rsid w:val="003767EF"/>
    <w:rsid w:val="0038239B"/>
    <w:rsid w:val="00382EE2"/>
    <w:rsid w:val="003870A1"/>
    <w:rsid w:val="003C74AA"/>
    <w:rsid w:val="003D76AF"/>
    <w:rsid w:val="003E0728"/>
    <w:rsid w:val="00405439"/>
    <w:rsid w:val="00412EC6"/>
    <w:rsid w:val="00416A12"/>
    <w:rsid w:val="004220B0"/>
    <w:rsid w:val="00423795"/>
    <w:rsid w:val="00432B3F"/>
    <w:rsid w:val="00445159"/>
    <w:rsid w:val="00446DE6"/>
    <w:rsid w:val="0046439B"/>
    <w:rsid w:val="00476BBF"/>
    <w:rsid w:val="00476FE3"/>
    <w:rsid w:val="00480587"/>
    <w:rsid w:val="00490DA5"/>
    <w:rsid w:val="0049363D"/>
    <w:rsid w:val="00494985"/>
    <w:rsid w:val="004A368A"/>
    <w:rsid w:val="004A666A"/>
    <w:rsid w:val="004B033B"/>
    <w:rsid w:val="004B1C88"/>
    <w:rsid w:val="004C68B5"/>
    <w:rsid w:val="004E5BA0"/>
    <w:rsid w:val="004E7BED"/>
    <w:rsid w:val="004F6374"/>
    <w:rsid w:val="00512B4C"/>
    <w:rsid w:val="0051771E"/>
    <w:rsid w:val="005225E8"/>
    <w:rsid w:val="00531910"/>
    <w:rsid w:val="00543084"/>
    <w:rsid w:val="0055027A"/>
    <w:rsid w:val="00550ADC"/>
    <w:rsid w:val="005518BF"/>
    <w:rsid w:val="0056123E"/>
    <w:rsid w:val="0057016C"/>
    <w:rsid w:val="00573461"/>
    <w:rsid w:val="005842D8"/>
    <w:rsid w:val="0059183D"/>
    <w:rsid w:val="00591CDE"/>
    <w:rsid w:val="005A12D1"/>
    <w:rsid w:val="005A5A70"/>
    <w:rsid w:val="005A650C"/>
    <w:rsid w:val="005A7349"/>
    <w:rsid w:val="005B6A98"/>
    <w:rsid w:val="005D27FE"/>
    <w:rsid w:val="00601E65"/>
    <w:rsid w:val="00605956"/>
    <w:rsid w:val="00605F5D"/>
    <w:rsid w:val="00634C48"/>
    <w:rsid w:val="00654418"/>
    <w:rsid w:val="00673181"/>
    <w:rsid w:val="006747A5"/>
    <w:rsid w:val="00687EE6"/>
    <w:rsid w:val="0069095C"/>
    <w:rsid w:val="00693BA2"/>
    <w:rsid w:val="006942C3"/>
    <w:rsid w:val="006A3E2E"/>
    <w:rsid w:val="006D0C30"/>
    <w:rsid w:val="006D4F24"/>
    <w:rsid w:val="006E08C4"/>
    <w:rsid w:val="006E28D9"/>
    <w:rsid w:val="006E2B52"/>
    <w:rsid w:val="006E6843"/>
    <w:rsid w:val="00701A12"/>
    <w:rsid w:val="00710836"/>
    <w:rsid w:val="007264CB"/>
    <w:rsid w:val="00727E3D"/>
    <w:rsid w:val="007422B4"/>
    <w:rsid w:val="00742A9F"/>
    <w:rsid w:val="00753684"/>
    <w:rsid w:val="00755B36"/>
    <w:rsid w:val="00760A24"/>
    <w:rsid w:val="00764BF3"/>
    <w:rsid w:val="00766DC1"/>
    <w:rsid w:val="007761F7"/>
    <w:rsid w:val="00790454"/>
    <w:rsid w:val="007938D8"/>
    <w:rsid w:val="007971BE"/>
    <w:rsid w:val="007A5F05"/>
    <w:rsid w:val="007A781A"/>
    <w:rsid w:val="007B4492"/>
    <w:rsid w:val="007C4FE2"/>
    <w:rsid w:val="007D3168"/>
    <w:rsid w:val="007D5AB9"/>
    <w:rsid w:val="007E1BE1"/>
    <w:rsid w:val="007E1D6C"/>
    <w:rsid w:val="007E4EB5"/>
    <w:rsid w:val="00802F39"/>
    <w:rsid w:val="00812B08"/>
    <w:rsid w:val="00813293"/>
    <w:rsid w:val="00814C20"/>
    <w:rsid w:val="0082374D"/>
    <w:rsid w:val="00824955"/>
    <w:rsid w:val="00827438"/>
    <w:rsid w:val="00840D63"/>
    <w:rsid w:val="0085777B"/>
    <w:rsid w:val="008629B7"/>
    <w:rsid w:val="008668E5"/>
    <w:rsid w:val="00867E43"/>
    <w:rsid w:val="008754E2"/>
    <w:rsid w:val="00876E8B"/>
    <w:rsid w:val="008921AE"/>
    <w:rsid w:val="008B13BF"/>
    <w:rsid w:val="008B3C92"/>
    <w:rsid w:val="008C5AE8"/>
    <w:rsid w:val="008E1781"/>
    <w:rsid w:val="008E1DD6"/>
    <w:rsid w:val="008E3D31"/>
    <w:rsid w:val="008F1E5F"/>
    <w:rsid w:val="008F7D39"/>
    <w:rsid w:val="00902556"/>
    <w:rsid w:val="00902880"/>
    <w:rsid w:val="009041F3"/>
    <w:rsid w:val="009043E4"/>
    <w:rsid w:val="00915945"/>
    <w:rsid w:val="00922D0E"/>
    <w:rsid w:val="00925158"/>
    <w:rsid w:val="009268B0"/>
    <w:rsid w:val="00930599"/>
    <w:rsid w:val="00932AA8"/>
    <w:rsid w:val="00933FDE"/>
    <w:rsid w:val="00941D12"/>
    <w:rsid w:val="00946917"/>
    <w:rsid w:val="00950051"/>
    <w:rsid w:val="00957C72"/>
    <w:rsid w:val="00960202"/>
    <w:rsid w:val="00965C8E"/>
    <w:rsid w:val="00972D83"/>
    <w:rsid w:val="00990975"/>
    <w:rsid w:val="0099198F"/>
    <w:rsid w:val="009939EA"/>
    <w:rsid w:val="009A4876"/>
    <w:rsid w:val="009A6EEE"/>
    <w:rsid w:val="009A74EF"/>
    <w:rsid w:val="009B451D"/>
    <w:rsid w:val="009C0E46"/>
    <w:rsid w:val="009C4862"/>
    <w:rsid w:val="009C5E73"/>
    <w:rsid w:val="009D0A07"/>
    <w:rsid w:val="009D18CB"/>
    <w:rsid w:val="009D487F"/>
    <w:rsid w:val="009D5945"/>
    <w:rsid w:val="009D73BE"/>
    <w:rsid w:val="009E01CF"/>
    <w:rsid w:val="009E4F37"/>
    <w:rsid w:val="009E579F"/>
    <w:rsid w:val="009E58AC"/>
    <w:rsid w:val="009F0224"/>
    <w:rsid w:val="009F126C"/>
    <w:rsid w:val="009F4ACC"/>
    <w:rsid w:val="009F72D5"/>
    <w:rsid w:val="00A00C35"/>
    <w:rsid w:val="00A238F8"/>
    <w:rsid w:val="00A331AB"/>
    <w:rsid w:val="00A509E8"/>
    <w:rsid w:val="00A51F50"/>
    <w:rsid w:val="00A549E0"/>
    <w:rsid w:val="00A55CB3"/>
    <w:rsid w:val="00A67C92"/>
    <w:rsid w:val="00A71B48"/>
    <w:rsid w:val="00A7328A"/>
    <w:rsid w:val="00A7632F"/>
    <w:rsid w:val="00A84FD8"/>
    <w:rsid w:val="00A94224"/>
    <w:rsid w:val="00A94701"/>
    <w:rsid w:val="00AA4C22"/>
    <w:rsid w:val="00AB29E0"/>
    <w:rsid w:val="00AB3A67"/>
    <w:rsid w:val="00AB5D0C"/>
    <w:rsid w:val="00AB7D49"/>
    <w:rsid w:val="00AD1750"/>
    <w:rsid w:val="00AE115E"/>
    <w:rsid w:val="00AE7ADF"/>
    <w:rsid w:val="00AF2AB1"/>
    <w:rsid w:val="00AF3FE4"/>
    <w:rsid w:val="00AF4ABD"/>
    <w:rsid w:val="00AF7714"/>
    <w:rsid w:val="00B01E0A"/>
    <w:rsid w:val="00B04478"/>
    <w:rsid w:val="00B26F2E"/>
    <w:rsid w:val="00B441E6"/>
    <w:rsid w:val="00B54F24"/>
    <w:rsid w:val="00B568CF"/>
    <w:rsid w:val="00B6711F"/>
    <w:rsid w:val="00B904BB"/>
    <w:rsid w:val="00BC080A"/>
    <w:rsid w:val="00BE08FB"/>
    <w:rsid w:val="00BF6607"/>
    <w:rsid w:val="00C01869"/>
    <w:rsid w:val="00C0520D"/>
    <w:rsid w:val="00C21426"/>
    <w:rsid w:val="00C41CA8"/>
    <w:rsid w:val="00C429C5"/>
    <w:rsid w:val="00C46B83"/>
    <w:rsid w:val="00C87AA1"/>
    <w:rsid w:val="00C900F9"/>
    <w:rsid w:val="00C909A7"/>
    <w:rsid w:val="00C917DE"/>
    <w:rsid w:val="00C92D3C"/>
    <w:rsid w:val="00C9318C"/>
    <w:rsid w:val="00CA3F72"/>
    <w:rsid w:val="00CA737D"/>
    <w:rsid w:val="00CB16AE"/>
    <w:rsid w:val="00CB6142"/>
    <w:rsid w:val="00CC0580"/>
    <w:rsid w:val="00CC250A"/>
    <w:rsid w:val="00CC6D49"/>
    <w:rsid w:val="00CD50D8"/>
    <w:rsid w:val="00CF0E87"/>
    <w:rsid w:val="00CF4976"/>
    <w:rsid w:val="00CF6A2B"/>
    <w:rsid w:val="00D0337E"/>
    <w:rsid w:val="00D054E9"/>
    <w:rsid w:val="00D22B10"/>
    <w:rsid w:val="00D25084"/>
    <w:rsid w:val="00D27313"/>
    <w:rsid w:val="00D3211F"/>
    <w:rsid w:val="00D50D20"/>
    <w:rsid w:val="00D50F3C"/>
    <w:rsid w:val="00D6012D"/>
    <w:rsid w:val="00D66B17"/>
    <w:rsid w:val="00D66C75"/>
    <w:rsid w:val="00D6720D"/>
    <w:rsid w:val="00D6759E"/>
    <w:rsid w:val="00D760E6"/>
    <w:rsid w:val="00D800C8"/>
    <w:rsid w:val="00D84A76"/>
    <w:rsid w:val="00D84E77"/>
    <w:rsid w:val="00D96466"/>
    <w:rsid w:val="00D96B1A"/>
    <w:rsid w:val="00DA53D6"/>
    <w:rsid w:val="00DA7CA7"/>
    <w:rsid w:val="00DB7153"/>
    <w:rsid w:val="00DD3A5A"/>
    <w:rsid w:val="00DE10FA"/>
    <w:rsid w:val="00DE16BA"/>
    <w:rsid w:val="00DE743B"/>
    <w:rsid w:val="00DF6619"/>
    <w:rsid w:val="00E01EFF"/>
    <w:rsid w:val="00E02D66"/>
    <w:rsid w:val="00E070CA"/>
    <w:rsid w:val="00E3424D"/>
    <w:rsid w:val="00E373F0"/>
    <w:rsid w:val="00E379E5"/>
    <w:rsid w:val="00E643AB"/>
    <w:rsid w:val="00E65595"/>
    <w:rsid w:val="00E65989"/>
    <w:rsid w:val="00E72530"/>
    <w:rsid w:val="00E75152"/>
    <w:rsid w:val="00E75451"/>
    <w:rsid w:val="00E76110"/>
    <w:rsid w:val="00E8247E"/>
    <w:rsid w:val="00E8763A"/>
    <w:rsid w:val="00E91D60"/>
    <w:rsid w:val="00E9200A"/>
    <w:rsid w:val="00E93403"/>
    <w:rsid w:val="00EA2522"/>
    <w:rsid w:val="00EB640D"/>
    <w:rsid w:val="00EC6DA4"/>
    <w:rsid w:val="00ED05D6"/>
    <w:rsid w:val="00ED545F"/>
    <w:rsid w:val="00EE187F"/>
    <w:rsid w:val="00EF26F6"/>
    <w:rsid w:val="00EF367C"/>
    <w:rsid w:val="00EF5E87"/>
    <w:rsid w:val="00EF64FF"/>
    <w:rsid w:val="00F05A35"/>
    <w:rsid w:val="00F06D05"/>
    <w:rsid w:val="00F140C2"/>
    <w:rsid w:val="00F15290"/>
    <w:rsid w:val="00F16E5A"/>
    <w:rsid w:val="00F20A16"/>
    <w:rsid w:val="00F34B3A"/>
    <w:rsid w:val="00F40896"/>
    <w:rsid w:val="00F41EE2"/>
    <w:rsid w:val="00F42A9D"/>
    <w:rsid w:val="00F471D6"/>
    <w:rsid w:val="00F66EBF"/>
    <w:rsid w:val="00F670BB"/>
    <w:rsid w:val="00F86C25"/>
    <w:rsid w:val="00F95F7F"/>
    <w:rsid w:val="00F96774"/>
    <w:rsid w:val="00FA0F4A"/>
    <w:rsid w:val="00FA45AA"/>
    <w:rsid w:val="00FA7144"/>
    <w:rsid w:val="00FB767C"/>
    <w:rsid w:val="00FC015F"/>
    <w:rsid w:val="00FC3E80"/>
    <w:rsid w:val="00FD1DD8"/>
    <w:rsid w:val="00FD3A33"/>
    <w:rsid w:val="00FD6194"/>
    <w:rsid w:val="00FE0863"/>
    <w:rsid w:val="00FE1F3D"/>
    <w:rsid w:val="00FE2034"/>
    <w:rsid w:val="00FE35F0"/>
    <w:rsid w:val="00FF19B4"/>
    <w:rsid w:val="00FF1F6C"/>
    <w:rsid w:val="00FF7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01ADD9"/>
  <w15:chartTrackingRefBased/>
  <w15:docId w15:val="{EECC9441-22AB-4AC0-9320-5D30C0D3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51F50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824955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824955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  <w:ind w:left="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0839DF"/>
    <w:pPr>
      <w:spacing w:after="0" w:line="240" w:lineRule="auto"/>
    </w:pPr>
  </w:style>
  <w:style w:type="table" w:styleId="af0">
    <w:name w:val="Table Grid"/>
    <w:basedOn w:val="a2"/>
    <w:uiPriority w:val="39"/>
    <w:rsid w:val="00CA3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0"/>
    <w:link w:val="af2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6747A5"/>
  </w:style>
  <w:style w:type="paragraph" w:styleId="af3">
    <w:name w:val="footer"/>
    <w:basedOn w:val="a0"/>
    <w:link w:val="af4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6747A5"/>
  </w:style>
  <w:style w:type="paragraph" w:styleId="HTML">
    <w:name w:val="HTML Preformatted"/>
    <w:basedOn w:val="a0"/>
    <w:link w:val="HTML0"/>
    <w:uiPriority w:val="99"/>
    <w:semiHidden/>
    <w:unhideWhenUsed/>
    <w:rsid w:val="00DA7CA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A7CA7"/>
    <w:rPr>
      <w:rFonts w:ascii="Consolas" w:hAnsi="Consolas"/>
      <w:sz w:val="20"/>
      <w:szCs w:val="20"/>
    </w:rPr>
  </w:style>
  <w:style w:type="character" w:styleId="af5">
    <w:name w:val="Hyperlink"/>
    <w:basedOn w:val="a1"/>
    <w:uiPriority w:val="99"/>
    <w:unhideWhenUsed/>
    <w:rsid w:val="004220B0"/>
    <w:rPr>
      <w:color w:val="467886" w:themeColor="hyperlink"/>
      <w:u w:val="single"/>
    </w:rPr>
  </w:style>
  <w:style w:type="character" w:styleId="af6">
    <w:name w:val="Unresolved Mention"/>
    <w:basedOn w:val="a1"/>
    <w:uiPriority w:val="99"/>
    <w:semiHidden/>
    <w:unhideWhenUsed/>
    <w:rsid w:val="004220B0"/>
    <w:rPr>
      <w:color w:val="605E5C"/>
      <w:shd w:val="clear" w:color="auto" w:fill="E1DFDD"/>
    </w:rPr>
  </w:style>
  <w:style w:type="character" w:styleId="af7">
    <w:name w:val="FollowedHyperlink"/>
    <w:basedOn w:val="a1"/>
    <w:uiPriority w:val="99"/>
    <w:semiHidden/>
    <w:unhideWhenUsed/>
    <w:rsid w:val="001577AF"/>
    <w:rPr>
      <w:color w:val="96607D" w:themeColor="followedHyperlink"/>
      <w:u w:val="single"/>
    </w:rPr>
  </w:style>
  <w:style w:type="paragraph" w:styleId="af8">
    <w:name w:val="Normal (Web)"/>
    <w:basedOn w:val="a0"/>
    <w:uiPriority w:val="99"/>
    <w:semiHidden/>
    <w:unhideWhenUsed/>
    <w:rsid w:val="00C87AA1"/>
    <w:rPr>
      <w:sz w:val="24"/>
      <w:szCs w:val="24"/>
    </w:rPr>
  </w:style>
  <w:style w:type="character" w:styleId="HTML1">
    <w:name w:val="HTML Code"/>
    <w:basedOn w:val="a1"/>
    <w:uiPriority w:val="99"/>
    <w:semiHidden/>
    <w:unhideWhenUsed/>
    <w:rsid w:val="0028428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1"/>
    <w:rsid w:val="002842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4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eyRom-Edu/RMP/tree/main/Resources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github.com/ReyRom-Edu/RMP/tree/main/Resources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ReyRom-Edu/RMP/tree/main/Resources" TargetMode="Externa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310</TotalTime>
  <Pages>3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178</cp:revision>
  <cp:lastPrinted>2025-02-04T05:43:00Z</cp:lastPrinted>
  <dcterms:created xsi:type="dcterms:W3CDTF">2025-02-04T05:43:00Z</dcterms:created>
  <dcterms:modified xsi:type="dcterms:W3CDTF">2026-03-07T09:53:00Z</dcterms:modified>
</cp:coreProperties>
</file>