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5C0D697F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451DAF">
        <w:t>0</w:t>
      </w:r>
      <w:r w:rsidRPr="00824955">
        <w:br/>
      </w:r>
      <w:r w:rsidR="00451DAF" w:rsidRPr="00451DAF">
        <w:t>Обработка событий:</w:t>
      </w:r>
      <w:r w:rsidR="00451DAF">
        <w:t xml:space="preserve"> </w:t>
      </w:r>
      <w:r w:rsidR="00451DAF" w:rsidRPr="00451DAF">
        <w:t>переключение между экранами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53FA83C1" w:rsidR="00FA45AA" w:rsidRDefault="00451DAF" w:rsidP="00382EE2">
      <w:pPr>
        <w:pStyle w:val="2"/>
      </w:pPr>
      <w:r w:rsidRPr="00451DAF">
        <w:t>Изучить процесс настройки и реализации перехода между экранами в приложении Android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27750DE5" w14:textId="77777777" w:rsidR="00F46FDE" w:rsidRDefault="00F46FDE" w:rsidP="00F46FDE">
      <w:pPr>
        <w:pStyle w:val="2"/>
      </w:pPr>
      <w:r w:rsidRPr="00F46FDE">
        <w:t xml:space="preserve">Подготовка экранов </w:t>
      </w:r>
    </w:p>
    <w:p w14:paraId="12DC668C" w14:textId="35626B44" w:rsidR="00F46FDE" w:rsidRDefault="00F46FDE" w:rsidP="00F46FDE">
      <w:pPr>
        <w:pStyle w:val="2"/>
        <w:numPr>
          <w:ilvl w:val="2"/>
          <w:numId w:val="6"/>
        </w:numPr>
      </w:pPr>
      <w:r w:rsidRPr="00F46FDE">
        <w:t xml:space="preserve">Добавить в приложение пакет screens, в который добавить набор composable-функций для настройки экранов: </w:t>
      </w:r>
    </w:p>
    <w:p w14:paraId="19E819DC" w14:textId="33F2FCCA" w:rsidR="00F46FDE" w:rsidRDefault="00F46FDE" w:rsidP="00F46FDE">
      <w:r w:rsidRPr="00F46FDE">
        <w:t>- функцию для вывода текста «</w:t>
      </w:r>
      <w:r w:rsidR="00B7109A">
        <w:t>А</w:t>
      </w:r>
      <w:r w:rsidRPr="00F46FDE">
        <w:t xml:space="preserve">вторизация», полей ввода логина и пароля, кнопки «ОК» и «Регистрация», </w:t>
      </w:r>
    </w:p>
    <w:p w14:paraId="1DEAB685" w14:textId="0DEEEC44" w:rsidR="00F46FDE" w:rsidRDefault="00F46FDE" w:rsidP="00F46FDE">
      <w:r w:rsidRPr="00F46FDE">
        <w:t>- функцию для вывода текста «</w:t>
      </w:r>
      <w:r w:rsidR="00B7109A">
        <w:t>Р</w:t>
      </w:r>
      <w:r w:rsidRPr="00F46FDE">
        <w:t>егистрация», полей ввода логина, пароля и подтверждения пароля, кнопки</w:t>
      </w:r>
      <w:r w:rsidR="00C84CF0">
        <w:t xml:space="preserve"> </w:t>
      </w:r>
      <w:r w:rsidRPr="00F46FDE">
        <w:t xml:space="preserve">«ОК», </w:t>
      </w:r>
    </w:p>
    <w:p w14:paraId="5D14261B" w14:textId="4479AF11" w:rsidR="00F46FDE" w:rsidRDefault="00F46FDE" w:rsidP="00F46FDE">
      <w:r w:rsidRPr="00F46FDE">
        <w:t>- функцию для вывода текста «</w:t>
      </w:r>
      <w:r w:rsidR="00B7109A">
        <w:t>С</w:t>
      </w:r>
      <w:r w:rsidRPr="00F46FDE">
        <w:t xml:space="preserve">писок товаров» и отображения списка названий 10 товаров, </w:t>
      </w:r>
    </w:p>
    <w:p w14:paraId="2E3E8C32" w14:textId="656F8A23" w:rsidR="00F46FDE" w:rsidRDefault="00F46FDE" w:rsidP="00F46FDE">
      <w:r w:rsidRPr="00F46FDE">
        <w:t>- функцию для вывода текста «</w:t>
      </w:r>
      <w:r w:rsidR="00B7109A">
        <w:t>Т</w:t>
      </w:r>
      <w:r w:rsidRPr="00F46FDE">
        <w:t xml:space="preserve">овар» для вывода названия и цены товара. </w:t>
      </w:r>
    </w:p>
    <w:p w14:paraId="3DD71EE9" w14:textId="77777777" w:rsidR="00F46FDE" w:rsidRDefault="00F46FDE" w:rsidP="00F46FDE">
      <w:pPr>
        <w:pStyle w:val="2"/>
      </w:pPr>
      <w:r w:rsidRPr="00F46FDE">
        <w:t xml:space="preserve">Переход к стартовой странице </w:t>
      </w:r>
    </w:p>
    <w:p w14:paraId="51DB8DCD" w14:textId="77777777" w:rsidR="00F46FDE" w:rsidRDefault="00F46FDE" w:rsidP="00F46FDE">
      <w:pPr>
        <w:pStyle w:val="2"/>
        <w:numPr>
          <w:ilvl w:val="2"/>
          <w:numId w:val="6"/>
        </w:numPr>
      </w:pPr>
      <w:r w:rsidRPr="00F46FDE">
        <w:t>Добавить в проект зависимость для навигации и выполнить синхронизацию.</w:t>
      </w:r>
    </w:p>
    <w:p w14:paraId="4A59A2B9" w14:textId="77777777" w:rsidR="00F46FDE" w:rsidRDefault="00F46FDE" w:rsidP="00F46FDE">
      <w:pPr>
        <w:pStyle w:val="2"/>
        <w:numPr>
          <w:ilvl w:val="2"/>
          <w:numId w:val="6"/>
        </w:numPr>
      </w:pPr>
      <w:r w:rsidRPr="00F46FDE">
        <w:t xml:space="preserve">Создать navController </w:t>
      </w:r>
    </w:p>
    <w:p w14:paraId="364A8EB5" w14:textId="1879B9F1" w:rsidR="00F46FDE" w:rsidRDefault="00F46FDE" w:rsidP="00F46FDE">
      <w:pPr>
        <w:pStyle w:val="2"/>
        <w:numPr>
          <w:ilvl w:val="2"/>
          <w:numId w:val="6"/>
        </w:numPr>
      </w:pPr>
      <w:r w:rsidRPr="00F46FDE">
        <w:t xml:space="preserve">Вызвать функцию NavHost и указать в качестве стартового маршрута страницу авторизации из пакета screens. </w:t>
      </w:r>
    </w:p>
    <w:p w14:paraId="507E7680" w14:textId="77777777" w:rsidR="00F46FDE" w:rsidRDefault="00F46FDE" w:rsidP="00F46FDE">
      <w:pPr>
        <w:pStyle w:val="2"/>
        <w:numPr>
          <w:ilvl w:val="2"/>
          <w:numId w:val="6"/>
        </w:numPr>
      </w:pPr>
      <w:r w:rsidRPr="00F46FDE">
        <w:t xml:space="preserve">Для хранения названий маршрутов использовать enum class или sealed class </w:t>
      </w:r>
    </w:p>
    <w:p w14:paraId="73CF45CD" w14:textId="77777777" w:rsidR="00F46FDE" w:rsidRDefault="00F46FDE" w:rsidP="00F46FDE">
      <w:pPr>
        <w:pStyle w:val="2"/>
      </w:pPr>
      <w:r w:rsidRPr="00F46FDE">
        <w:t xml:space="preserve">Переход между страницами с использованием параметра navController </w:t>
      </w:r>
    </w:p>
    <w:p w14:paraId="50946FAD" w14:textId="77777777" w:rsidR="001F6017" w:rsidRDefault="00F46FDE" w:rsidP="001F6017">
      <w:pPr>
        <w:pStyle w:val="2"/>
        <w:numPr>
          <w:ilvl w:val="2"/>
          <w:numId w:val="6"/>
        </w:numPr>
      </w:pPr>
      <w:r w:rsidRPr="00F46FDE">
        <w:t xml:space="preserve">Изменить сигнатуру функций в пакете screens: </w:t>
      </w:r>
      <w:r w:rsidR="001F6017" w:rsidRPr="00F46FDE">
        <w:t>в них должны передаваться объекты типа</w:t>
      </w:r>
      <w:r w:rsidR="001F6017">
        <w:t xml:space="preserve"> () -</w:t>
      </w:r>
      <w:r w:rsidR="001F6017" w:rsidRPr="006369A2">
        <w:t>&gt;</w:t>
      </w:r>
      <w:r w:rsidR="001F6017" w:rsidRPr="00F46FDE">
        <w:t xml:space="preserve"> Unit: </w:t>
      </w:r>
    </w:p>
    <w:p w14:paraId="698D32B6" w14:textId="77777777" w:rsidR="001F6017" w:rsidRDefault="001F6017" w:rsidP="001F6017">
      <w:r w:rsidRPr="00F46FDE">
        <w:t xml:space="preserve">- авторизация: функция перехода на список товаров, функция перехода на страницу регистрации, </w:t>
      </w:r>
    </w:p>
    <w:p w14:paraId="0B3C70B7" w14:textId="2E9138D3" w:rsidR="00F46FDE" w:rsidRDefault="001F6017" w:rsidP="001F6017">
      <w:r w:rsidRPr="00F46FDE">
        <w:t xml:space="preserve">- регистрация – функция перехода на страницу авторизации </w:t>
      </w:r>
    </w:p>
    <w:p w14:paraId="2885D259" w14:textId="4489D23A" w:rsidR="00F46FDE" w:rsidRDefault="00F46FDE" w:rsidP="00F46FDE">
      <w:pPr>
        <w:pStyle w:val="2"/>
        <w:numPr>
          <w:ilvl w:val="2"/>
          <w:numId w:val="6"/>
        </w:numPr>
      </w:pPr>
      <w:r w:rsidRPr="00F46FDE">
        <w:t>Добавить в NavHost связывание маршрутов с composable</w:t>
      </w:r>
      <w:r w:rsidR="00415A55">
        <w:t xml:space="preserve"> </w:t>
      </w:r>
      <w:r w:rsidRPr="00F46FDE">
        <w:t xml:space="preserve">функциями авторизации, регистрации, списка товаров и товара. При вызове функций </w:t>
      </w:r>
      <w:r w:rsidR="0036406A">
        <w:lastRenderedPageBreak/>
        <w:t>передавать</w:t>
      </w:r>
      <w:r w:rsidRPr="00F46FDE">
        <w:t xml:space="preserve"> navController </w:t>
      </w:r>
    </w:p>
    <w:p w14:paraId="1C6EF9BC" w14:textId="77777777" w:rsidR="00F46FDE" w:rsidRDefault="00F46FDE" w:rsidP="00F46FDE">
      <w:pPr>
        <w:pStyle w:val="2"/>
        <w:numPr>
          <w:ilvl w:val="2"/>
          <w:numId w:val="6"/>
        </w:numPr>
      </w:pPr>
      <w:r w:rsidRPr="00F46FDE">
        <w:t xml:space="preserve">Реализовать переход с одной страницы на другую: </w:t>
      </w:r>
    </w:p>
    <w:p w14:paraId="153E9D22" w14:textId="3F74EA34" w:rsidR="00F46FDE" w:rsidRDefault="00F46FDE" w:rsidP="00F46FDE">
      <w:r w:rsidRPr="00F46FDE">
        <w:t xml:space="preserve">- авторизация: при нажатии </w:t>
      </w:r>
      <w:r w:rsidR="001F6017">
        <w:t>«</w:t>
      </w:r>
      <w:r w:rsidRPr="00F46FDE">
        <w:t>ОК</w:t>
      </w:r>
      <w:r w:rsidR="001F6017">
        <w:t>»</w:t>
      </w:r>
      <w:r w:rsidRPr="00F46FDE">
        <w:t xml:space="preserve"> – на список товаров, при нажатии </w:t>
      </w:r>
      <w:r w:rsidR="001F6017">
        <w:t>«</w:t>
      </w:r>
      <w:r w:rsidRPr="00F46FDE">
        <w:t>Регистрация</w:t>
      </w:r>
      <w:r w:rsidR="001F6017">
        <w:t>»</w:t>
      </w:r>
      <w:r w:rsidRPr="00F46FDE">
        <w:t xml:space="preserve"> – на страницу регистрации, </w:t>
      </w:r>
    </w:p>
    <w:p w14:paraId="07416C68" w14:textId="04DBAFBD" w:rsidR="00F46FDE" w:rsidRDefault="00F46FDE" w:rsidP="00F46FDE">
      <w:r w:rsidRPr="00F46FDE">
        <w:t xml:space="preserve">- регистрация – при нажатии </w:t>
      </w:r>
      <w:r w:rsidR="001F6017">
        <w:t>«</w:t>
      </w:r>
      <w:r w:rsidRPr="00F46FDE">
        <w:t>ОК</w:t>
      </w:r>
      <w:r w:rsidR="001F6017">
        <w:t>»</w:t>
      </w:r>
      <w:r w:rsidRPr="00F46FDE">
        <w:t xml:space="preserve"> – переход к странице авторизации </w:t>
      </w:r>
    </w:p>
    <w:p w14:paraId="130E6B46" w14:textId="1D9D583A" w:rsidR="00FD4F83" w:rsidRDefault="00F46FDE" w:rsidP="00FD4F83">
      <w:pPr>
        <w:pStyle w:val="2"/>
      </w:pPr>
      <w:r w:rsidRPr="00F46FDE">
        <w:t xml:space="preserve">Передача параметра </w:t>
      </w:r>
    </w:p>
    <w:p w14:paraId="7C760FA7" w14:textId="005CA32C" w:rsidR="00B86B05" w:rsidRDefault="00F46FDE" w:rsidP="00FD4F83">
      <w:pPr>
        <w:pStyle w:val="2"/>
        <w:numPr>
          <w:ilvl w:val="2"/>
          <w:numId w:val="6"/>
        </w:numPr>
      </w:pPr>
      <w:r w:rsidRPr="00F46FDE">
        <w:t xml:space="preserve">Реализовать в функции отображения списка товаров переход к странице с товаром при нажатии на элемент списка. На странице товара должно отображаться название </w:t>
      </w:r>
      <w:r w:rsidR="00715E1B">
        <w:t xml:space="preserve">и цена </w:t>
      </w:r>
      <w:r w:rsidRPr="00F46FDE">
        <w:t>выбранного в списке товара</w:t>
      </w:r>
      <w:r w:rsidR="00B86B05" w:rsidRPr="00B86B05">
        <w:t xml:space="preserve">. </w:t>
      </w:r>
    </w:p>
    <w:p w14:paraId="7B85B965" w14:textId="19A32853" w:rsidR="00B7109A" w:rsidRDefault="00B7109A" w:rsidP="00B7109A">
      <w:pPr>
        <w:pStyle w:val="2"/>
      </w:pPr>
      <w:r>
        <w:t>Переход назад</w:t>
      </w:r>
      <w:r w:rsidR="0097530F">
        <w:t xml:space="preserve"> и настройка внешнего вида</w:t>
      </w:r>
    </w:p>
    <w:p w14:paraId="6D233A70" w14:textId="222610D7" w:rsidR="00B7109A" w:rsidRDefault="00B7109A" w:rsidP="0097530F">
      <w:pPr>
        <w:pStyle w:val="2"/>
        <w:numPr>
          <w:ilvl w:val="2"/>
          <w:numId w:val="6"/>
        </w:numPr>
      </w:pPr>
      <w:r>
        <w:t>Добавить в верхний левый угол всех страниц кнопку для возврата на предыдущую страницу</w:t>
      </w:r>
      <w:r w:rsidR="0097530F">
        <w:t>.</w:t>
      </w:r>
    </w:p>
    <w:p w14:paraId="1C09D1F0" w14:textId="6BF50904" w:rsidR="0097530F" w:rsidRPr="00B86B05" w:rsidRDefault="00B01968" w:rsidP="0097530F">
      <w:pPr>
        <w:pStyle w:val="2"/>
        <w:numPr>
          <w:ilvl w:val="2"/>
          <w:numId w:val="6"/>
        </w:numPr>
      </w:pPr>
      <w:r>
        <w:t xml:space="preserve">Настроить внешний вид всех страниц </w:t>
      </w:r>
      <w:r w:rsidR="001062B5">
        <w:t xml:space="preserve">в едином стиле </w:t>
      </w:r>
      <w:r>
        <w:t>(цвета,</w:t>
      </w:r>
      <w:r w:rsidR="001062B5">
        <w:t xml:space="preserve"> шрифт,</w:t>
      </w:r>
      <w:r>
        <w:t xml:space="preserve"> отступы и т.д.)</w:t>
      </w:r>
      <w:r w:rsidR="00AA5486">
        <w:t xml:space="preserve">. Старайтесь придерживаться рекомендациям </w:t>
      </w:r>
      <w:r w:rsidR="00AA5486">
        <w:rPr>
          <w:lang w:val="en-US"/>
        </w:rPr>
        <w:t>MaterialDesign</w:t>
      </w:r>
      <w:r w:rsidR="00936031">
        <w:rPr>
          <w:lang w:val="en-US"/>
        </w:rPr>
        <w:t>.</w:t>
      </w:r>
    </w:p>
    <w:p w14:paraId="213BBAC2" w14:textId="42B6DE2C" w:rsidR="00FA45AA" w:rsidRPr="009E4F37" w:rsidRDefault="00FA45AA" w:rsidP="00D835A0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10C52C5D" w14:textId="77777777" w:rsidR="001D5515" w:rsidRDefault="001D5515" w:rsidP="001D5515">
      <w:pPr>
        <w:pStyle w:val="2"/>
      </w:pPr>
      <w:r w:rsidRPr="001D5515">
        <w:t xml:space="preserve">Какую зависимость нужно добавить в Gradle для поддержки навигации? </w:t>
      </w:r>
    </w:p>
    <w:p w14:paraId="22308D51" w14:textId="77777777" w:rsidR="001D5515" w:rsidRDefault="001D5515" w:rsidP="001D5515">
      <w:pPr>
        <w:pStyle w:val="2"/>
      </w:pPr>
      <w:r w:rsidRPr="001D5515">
        <w:t xml:space="preserve">Для чего предназначен NavHost? </w:t>
      </w:r>
    </w:p>
    <w:p w14:paraId="728F0D31" w14:textId="77777777" w:rsidR="001D5515" w:rsidRDefault="001D5515" w:rsidP="001D5515">
      <w:pPr>
        <w:pStyle w:val="2"/>
      </w:pPr>
      <w:r w:rsidRPr="001D5515">
        <w:t xml:space="preserve">Для чего предназначен NavController? </w:t>
      </w:r>
    </w:p>
    <w:p w14:paraId="44EE8B5D" w14:textId="77777777" w:rsidR="001D5515" w:rsidRDefault="001D5515" w:rsidP="001D5515">
      <w:pPr>
        <w:pStyle w:val="2"/>
      </w:pPr>
      <w:r w:rsidRPr="001D5515">
        <w:t xml:space="preserve">Что указывается в графе навигации? </w:t>
      </w:r>
    </w:p>
    <w:p w14:paraId="7C13EB7C" w14:textId="77777777" w:rsidR="001D5515" w:rsidRDefault="001D5515" w:rsidP="001D5515">
      <w:pPr>
        <w:pStyle w:val="2"/>
      </w:pPr>
      <w:r w:rsidRPr="001D5515">
        <w:t xml:space="preserve">В каких случаях для организации маршрутов используется sealed class? </w:t>
      </w:r>
    </w:p>
    <w:p w14:paraId="36C1AADE" w14:textId="77777777" w:rsidR="001D5515" w:rsidRDefault="001D5515" w:rsidP="001D5515">
      <w:pPr>
        <w:pStyle w:val="2"/>
      </w:pPr>
      <w:r w:rsidRPr="001D5515">
        <w:t xml:space="preserve">В каких случаях для организации маршрутов используется enum? </w:t>
      </w:r>
    </w:p>
    <w:p w14:paraId="60853C6D" w14:textId="1A011650" w:rsidR="00965C8E" w:rsidRDefault="001D5515" w:rsidP="001D5515">
      <w:pPr>
        <w:pStyle w:val="2"/>
      </w:pPr>
      <w:r w:rsidRPr="001D5515">
        <w:t>Как считать параметры, переданные при навигации?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FFC9" w14:textId="77777777" w:rsidR="00183D99" w:rsidRDefault="00183D99" w:rsidP="006747A5">
      <w:r>
        <w:separator/>
      </w:r>
    </w:p>
  </w:endnote>
  <w:endnote w:type="continuationSeparator" w:id="0">
    <w:p w14:paraId="3341825A" w14:textId="77777777" w:rsidR="00183D99" w:rsidRDefault="00183D99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AAB52" w14:textId="77777777" w:rsidR="00183D99" w:rsidRDefault="00183D99" w:rsidP="006747A5">
      <w:r>
        <w:separator/>
      </w:r>
    </w:p>
  </w:footnote>
  <w:footnote w:type="continuationSeparator" w:id="0">
    <w:p w14:paraId="6212CE28" w14:textId="77777777" w:rsidR="00183D99" w:rsidRDefault="00183D99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2C43355" w:rsidR="00A55CB3" w:rsidRDefault="00A55CB3" w:rsidP="00A55CB3">
    <w:pPr>
      <w:pStyle w:val="af1"/>
      <w:jc w:val="right"/>
    </w:pPr>
    <w:r>
      <w:t>Составил: Маломан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062B5"/>
    <w:rsid w:val="00111B29"/>
    <w:rsid w:val="00111B90"/>
    <w:rsid w:val="0011466E"/>
    <w:rsid w:val="00127843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3D99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D1E55"/>
    <w:rsid w:val="001D5515"/>
    <w:rsid w:val="001E22AF"/>
    <w:rsid w:val="001E32F3"/>
    <w:rsid w:val="001E337C"/>
    <w:rsid w:val="001E3AD0"/>
    <w:rsid w:val="001E6D51"/>
    <w:rsid w:val="001E773C"/>
    <w:rsid w:val="001F39D3"/>
    <w:rsid w:val="001F6017"/>
    <w:rsid w:val="002052D6"/>
    <w:rsid w:val="002108E7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270F0"/>
    <w:rsid w:val="003470F5"/>
    <w:rsid w:val="00357D90"/>
    <w:rsid w:val="0036406A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15A55"/>
    <w:rsid w:val="004220B0"/>
    <w:rsid w:val="00423795"/>
    <w:rsid w:val="004254E7"/>
    <w:rsid w:val="00432B3F"/>
    <w:rsid w:val="00432DBE"/>
    <w:rsid w:val="00433027"/>
    <w:rsid w:val="00433CF3"/>
    <w:rsid w:val="00446DE6"/>
    <w:rsid w:val="00451DAF"/>
    <w:rsid w:val="00476BBF"/>
    <w:rsid w:val="00476FE3"/>
    <w:rsid w:val="00480587"/>
    <w:rsid w:val="00490DA5"/>
    <w:rsid w:val="00494985"/>
    <w:rsid w:val="004978EC"/>
    <w:rsid w:val="004A2EDD"/>
    <w:rsid w:val="004A2FBF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44C60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24B44"/>
    <w:rsid w:val="00634C48"/>
    <w:rsid w:val="006369A2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15E1B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6031"/>
    <w:rsid w:val="00941D12"/>
    <w:rsid w:val="00946917"/>
    <w:rsid w:val="00950051"/>
    <w:rsid w:val="00957C72"/>
    <w:rsid w:val="00960202"/>
    <w:rsid w:val="00965C8E"/>
    <w:rsid w:val="0097530F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2925"/>
    <w:rsid w:val="00A7328A"/>
    <w:rsid w:val="00A7632F"/>
    <w:rsid w:val="00A76AE3"/>
    <w:rsid w:val="00A84FD8"/>
    <w:rsid w:val="00A9148C"/>
    <w:rsid w:val="00A91D54"/>
    <w:rsid w:val="00A94224"/>
    <w:rsid w:val="00A94701"/>
    <w:rsid w:val="00AA4C22"/>
    <w:rsid w:val="00AA5486"/>
    <w:rsid w:val="00AB29E0"/>
    <w:rsid w:val="00AB3724"/>
    <w:rsid w:val="00AB3A67"/>
    <w:rsid w:val="00AB5D0C"/>
    <w:rsid w:val="00AB7D49"/>
    <w:rsid w:val="00AD0C83"/>
    <w:rsid w:val="00AD1750"/>
    <w:rsid w:val="00AE115E"/>
    <w:rsid w:val="00AE3D82"/>
    <w:rsid w:val="00AE7ADF"/>
    <w:rsid w:val="00AF2AB1"/>
    <w:rsid w:val="00AF3FE4"/>
    <w:rsid w:val="00AF4ABD"/>
    <w:rsid w:val="00B01968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7109A"/>
    <w:rsid w:val="00B86B05"/>
    <w:rsid w:val="00B904BB"/>
    <w:rsid w:val="00B94DCB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8109C"/>
    <w:rsid w:val="00C81621"/>
    <w:rsid w:val="00C83CCE"/>
    <w:rsid w:val="00C84CF0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7153"/>
    <w:rsid w:val="00DD25E3"/>
    <w:rsid w:val="00DD3A5A"/>
    <w:rsid w:val="00DE10FA"/>
    <w:rsid w:val="00DE16BA"/>
    <w:rsid w:val="00DE743B"/>
    <w:rsid w:val="00DF6619"/>
    <w:rsid w:val="00E070CA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493D"/>
    <w:rsid w:val="00ED545F"/>
    <w:rsid w:val="00EE187F"/>
    <w:rsid w:val="00EE489E"/>
    <w:rsid w:val="00EF118F"/>
    <w:rsid w:val="00EF26F6"/>
    <w:rsid w:val="00EF367C"/>
    <w:rsid w:val="00EF5E87"/>
    <w:rsid w:val="00EF64FF"/>
    <w:rsid w:val="00F05A35"/>
    <w:rsid w:val="00F06D05"/>
    <w:rsid w:val="00F1021B"/>
    <w:rsid w:val="00F11B83"/>
    <w:rsid w:val="00F140C2"/>
    <w:rsid w:val="00F15290"/>
    <w:rsid w:val="00F20A16"/>
    <w:rsid w:val="00F34B3A"/>
    <w:rsid w:val="00F40896"/>
    <w:rsid w:val="00F41EE2"/>
    <w:rsid w:val="00F42A9D"/>
    <w:rsid w:val="00F44DB3"/>
    <w:rsid w:val="00F46FDE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D1DD8"/>
    <w:rsid w:val="00FD3A33"/>
    <w:rsid w:val="00FD4F8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601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657</TotalTime>
  <Pages>2</Pages>
  <Words>407</Words>
  <Characters>2585</Characters>
  <Application>Microsoft Office Word</Application>
  <DocSecurity>0</DocSecurity>
  <Lines>69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214</cp:revision>
  <cp:lastPrinted>2025-03-12T15:36:00Z</cp:lastPrinted>
  <dcterms:created xsi:type="dcterms:W3CDTF">2025-02-04T05:43:00Z</dcterms:created>
  <dcterms:modified xsi:type="dcterms:W3CDTF">2026-03-18T15:52:00Z</dcterms:modified>
</cp:coreProperties>
</file>