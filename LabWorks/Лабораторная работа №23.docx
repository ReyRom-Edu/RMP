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4D761D6D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561BBF">
        <w:t>3</w:t>
      </w:r>
      <w:r w:rsidRPr="00824955">
        <w:br/>
      </w:r>
      <w:r w:rsidR="00561BBF" w:rsidRPr="00561BBF">
        <w:t>Настройка тем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E345E66" w:rsidR="00FA45AA" w:rsidRDefault="00A60DD4" w:rsidP="00382EE2">
      <w:pPr>
        <w:pStyle w:val="2"/>
      </w:pPr>
      <w:r w:rsidRPr="00A60DD4">
        <w:t>Изучить процесс изменения интерфейса пользовател</w:t>
      </w:r>
      <w:r w:rsidR="00EF4930">
        <w:t>я</w:t>
      </w:r>
      <w:r w:rsidRPr="00A60DD4">
        <w:t xml:space="preserve"> в приложениях </w:t>
      </w:r>
      <w:proofErr w:type="spellStart"/>
      <w:r w:rsidRPr="00A60DD4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6C832B08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</w:t>
      </w:r>
      <w:proofErr w:type="gramStart"/>
      <w:r w:rsidRPr="008E3D31">
        <w:t>Текст :</w:t>
      </w:r>
      <w:proofErr w:type="gramEnd"/>
      <w:r w:rsidRPr="008E3D31">
        <w:t xml:space="preserve"> электронный // metanit.com, 2023. – URL: https://metanit.com/kotlin/jetpack/ – гл.</w:t>
      </w:r>
      <w:r w:rsidR="00295C64">
        <w:t>2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32CD7592" w14:textId="77777777" w:rsidR="00614FD1" w:rsidRDefault="00614FD1" w:rsidP="009952C2">
      <w:pPr>
        <w:pStyle w:val="2"/>
      </w:pPr>
      <w:r w:rsidRPr="00614FD1">
        <w:t xml:space="preserve">Создание набора экранов и панелей </w:t>
      </w:r>
    </w:p>
    <w:p w14:paraId="60282114" w14:textId="4BA2CD2C" w:rsidR="004C543F" w:rsidRDefault="004C543F" w:rsidP="004C543F">
      <w:pPr>
        <w:pStyle w:val="2"/>
        <w:numPr>
          <w:ilvl w:val="2"/>
          <w:numId w:val="6"/>
        </w:numPr>
      </w:pPr>
      <w:r w:rsidRPr="00614FD1">
        <w:t xml:space="preserve">Добавить в приложение объект </w:t>
      </w:r>
      <w:proofErr w:type="spellStart"/>
      <w:r w:rsidRPr="00614FD1">
        <w:t>Scaffold</w:t>
      </w:r>
      <w:proofErr w:type="spellEnd"/>
      <w:r w:rsidRPr="00614FD1">
        <w:t xml:space="preserve">, в верхней панели отобразить кнопку меню. </w:t>
      </w:r>
    </w:p>
    <w:p w14:paraId="6640E21F" w14:textId="78080233" w:rsidR="00FE1025" w:rsidRDefault="00614FD1" w:rsidP="00FE1025">
      <w:pPr>
        <w:pStyle w:val="2"/>
        <w:numPr>
          <w:ilvl w:val="2"/>
          <w:numId w:val="6"/>
        </w:numPr>
      </w:pPr>
      <w:r w:rsidRPr="00614FD1">
        <w:t xml:space="preserve">Добавить в проект пакет </w:t>
      </w:r>
      <w:proofErr w:type="spellStart"/>
      <w:r w:rsidRPr="00614FD1">
        <w:t>screens</w:t>
      </w:r>
      <w:proofErr w:type="spellEnd"/>
      <w:r w:rsidRPr="00614FD1">
        <w:t xml:space="preserve">. </w:t>
      </w:r>
      <w:r w:rsidR="00430121">
        <w:t>Выбрать некоторую тематику приложения (</w:t>
      </w:r>
      <w:r w:rsidR="00547AFD">
        <w:t>например,</w:t>
      </w:r>
      <w:r w:rsidR="00430121">
        <w:t xml:space="preserve"> банковское приложение, </w:t>
      </w:r>
      <w:r w:rsidR="000E4C7A">
        <w:t xml:space="preserve">трекер задач, </w:t>
      </w:r>
      <w:r w:rsidR="006529D3">
        <w:t xml:space="preserve">онлайн-магазин и </w:t>
      </w:r>
      <w:r w:rsidR="00547AFD">
        <w:t>т. п.</w:t>
      </w:r>
      <w:r w:rsidR="00430121">
        <w:t>)</w:t>
      </w:r>
      <w:r w:rsidR="00547AFD">
        <w:t>. Разработать не менее 3-х экранов для приложения</w:t>
      </w:r>
      <w:r w:rsidR="00FE1025">
        <w:t xml:space="preserve"> по выбранной тематике.</w:t>
      </w:r>
    </w:p>
    <w:p w14:paraId="568C4287" w14:textId="677AD0DC" w:rsidR="00614FD1" w:rsidRDefault="00614FD1" w:rsidP="00614FD1">
      <w:r w:rsidRPr="00614FD1">
        <w:t>В каждой функции</w:t>
      </w:r>
      <w:r w:rsidR="00FE1025">
        <w:t xml:space="preserve"> экрана</w:t>
      </w:r>
      <w:r w:rsidRPr="00614FD1">
        <w:t xml:space="preserve"> разместить соответствующие ей элементы управления</w:t>
      </w:r>
      <w:r w:rsidR="00725FC6">
        <w:t>. Элементы должны реализовывать базовую функциональность</w:t>
      </w:r>
      <w:r w:rsidR="00550BF3">
        <w:t xml:space="preserve"> (ввод текста, установка флажков и </w:t>
      </w:r>
      <w:r w:rsidR="00002460">
        <w:t>т. п.</w:t>
      </w:r>
      <w:r w:rsidR="00550BF3">
        <w:t>)</w:t>
      </w:r>
      <w:r w:rsidR="004C543F">
        <w:t xml:space="preserve"> без бизнес-логики.</w:t>
      </w:r>
    </w:p>
    <w:p w14:paraId="22A6EB74" w14:textId="55FF1DFC" w:rsidR="004C543F" w:rsidRDefault="00002460" w:rsidP="00614FD1">
      <w:pPr>
        <w:pStyle w:val="2"/>
        <w:numPr>
          <w:ilvl w:val="2"/>
          <w:numId w:val="6"/>
        </w:numPr>
      </w:pPr>
      <w:r>
        <w:t>Реализовать возможность перехода между экранами в соответствии с тематикой приложения.</w:t>
      </w:r>
    </w:p>
    <w:p w14:paraId="0755A0FB" w14:textId="77777777" w:rsidR="00614FD1" w:rsidRDefault="00614FD1" w:rsidP="00614FD1">
      <w:pPr>
        <w:pStyle w:val="2"/>
      </w:pPr>
      <w:r w:rsidRPr="00614FD1">
        <w:t xml:space="preserve">Реализация переключения между светлой и темной темой </w:t>
      </w:r>
    </w:p>
    <w:p w14:paraId="4A64FCAA" w14:textId="3993DBE1" w:rsidR="00614FD1" w:rsidRDefault="00614FD1" w:rsidP="005D2C7A">
      <w:pPr>
        <w:pStyle w:val="2"/>
        <w:numPr>
          <w:ilvl w:val="2"/>
          <w:numId w:val="6"/>
        </w:numPr>
      </w:pPr>
      <w:r w:rsidRPr="00614FD1">
        <w:t>Добавить в верхнюю панель переключатель</w:t>
      </w:r>
      <w:r w:rsidR="0088768F" w:rsidRPr="0088768F">
        <w:t>-</w:t>
      </w:r>
      <w:r w:rsidR="0088768F">
        <w:t>иконку (разные для светлой и темной темы)</w:t>
      </w:r>
      <w:r w:rsidRPr="00614FD1">
        <w:t xml:space="preserve"> для смены темы на светлую/темную. Реализовать функциональность переключателя: добавить объект, хранящий состояние </w:t>
      </w:r>
      <w:proofErr w:type="spellStart"/>
      <w:r w:rsidRPr="00614FD1">
        <w:t>true</w:t>
      </w:r>
      <w:proofErr w:type="spellEnd"/>
      <w:r w:rsidRPr="00614FD1">
        <w:t>/</w:t>
      </w:r>
      <w:proofErr w:type="spellStart"/>
      <w:r w:rsidRPr="00614FD1">
        <w:t>false</w:t>
      </w:r>
      <w:proofErr w:type="spellEnd"/>
      <w:r w:rsidRPr="00614FD1">
        <w:t xml:space="preserve"> (выбрана темная/светлая тема) в зависимости от значения объекта изменять цветовую схему. </w:t>
      </w:r>
    </w:p>
    <w:p w14:paraId="0E14EBA2" w14:textId="77777777" w:rsidR="00614FD1" w:rsidRDefault="00614FD1" w:rsidP="00614FD1">
      <w:pPr>
        <w:pStyle w:val="2"/>
      </w:pPr>
      <w:r w:rsidRPr="00614FD1">
        <w:t xml:space="preserve">Создание палитр </w:t>
      </w:r>
    </w:p>
    <w:p w14:paraId="2A9AF58C" w14:textId="2E3D6C04" w:rsidR="006D6EBE" w:rsidRDefault="00D45D2F" w:rsidP="00614FD1">
      <w:pPr>
        <w:pStyle w:val="2"/>
        <w:numPr>
          <w:ilvl w:val="2"/>
          <w:numId w:val="6"/>
        </w:numPr>
      </w:pPr>
      <w:r>
        <w:t>Изменить</w:t>
      </w:r>
      <w:r w:rsidR="00614FD1" w:rsidRPr="00614FD1">
        <w:t xml:space="preserve"> </w:t>
      </w:r>
      <w:proofErr w:type="spellStart"/>
      <w:r w:rsidR="00614FD1" w:rsidRPr="00614FD1">
        <w:t>DarkColor</w:t>
      </w:r>
      <w:proofErr w:type="spellEnd"/>
      <w:r>
        <w:rPr>
          <w:lang w:val="en-US"/>
        </w:rPr>
        <w:t>Scheme</w:t>
      </w:r>
      <w:r w:rsidR="00614FD1" w:rsidRPr="00614FD1">
        <w:t xml:space="preserve"> и </w:t>
      </w:r>
      <w:proofErr w:type="spellStart"/>
      <w:r w:rsidR="00614FD1" w:rsidRPr="00614FD1">
        <w:t>LightColor</w:t>
      </w:r>
      <w:proofErr w:type="spellEnd"/>
      <w:r>
        <w:rPr>
          <w:lang w:val="en-US"/>
        </w:rPr>
        <w:t>Scheme</w:t>
      </w:r>
      <w:r w:rsidR="00614FD1" w:rsidRPr="00614FD1">
        <w:t xml:space="preserve"> </w:t>
      </w:r>
      <w:r>
        <w:t xml:space="preserve">в </w:t>
      </w:r>
      <w:r w:rsidR="004D4369">
        <w:rPr>
          <w:lang w:val="en-US"/>
        </w:rPr>
        <w:t>Theme</w:t>
      </w:r>
      <w:r w:rsidR="004D4369" w:rsidRPr="004D4369">
        <w:t>.</w:t>
      </w:r>
      <w:r w:rsidR="004D4369">
        <w:rPr>
          <w:lang w:val="en-US"/>
        </w:rPr>
        <w:t>kt</w:t>
      </w:r>
      <w:r w:rsidR="00614FD1" w:rsidRPr="00614FD1">
        <w:t>, изменить цвет фона, первичные, вторичные</w:t>
      </w:r>
      <w:r w:rsidR="00BE4911">
        <w:t>, цвет шрифта для первичн</w:t>
      </w:r>
      <w:r w:rsidR="00C654AD">
        <w:t xml:space="preserve">ых и вторичных элементов и </w:t>
      </w:r>
      <w:r w:rsidR="00F61CAE">
        <w:t>т. д.</w:t>
      </w:r>
      <w:r w:rsidR="00614FD1" w:rsidRPr="00614FD1">
        <w:t xml:space="preserve">, палитры настроить на основе </w:t>
      </w:r>
      <w:r w:rsidR="00CF4B62">
        <w:t xml:space="preserve">рекомендуемых цветов </w:t>
      </w:r>
      <w:proofErr w:type="spellStart"/>
      <w:r w:rsidR="00CF4B62">
        <w:rPr>
          <w:lang w:val="en-US"/>
        </w:rPr>
        <w:t>MaterialDesign</w:t>
      </w:r>
      <w:proofErr w:type="spellEnd"/>
      <w:r w:rsidR="00614FD1" w:rsidRPr="00614FD1">
        <w:t>.</w:t>
      </w:r>
    </w:p>
    <w:p w14:paraId="618C7753" w14:textId="23E7A302" w:rsidR="00614FD1" w:rsidRDefault="006D6EBE" w:rsidP="00614FD1">
      <w:pPr>
        <w:pStyle w:val="2"/>
        <w:numPr>
          <w:ilvl w:val="2"/>
          <w:numId w:val="6"/>
        </w:numPr>
      </w:pPr>
      <w:r>
        <w:t xml:space="preserve">Создать еще </w:t>
      </w:r>
      <w:r w:rsidR="00436869">
        <w:t>по одной</w:t>
      </w:r>
      <w:r>
        <w:t xml:space="preserve"> палитр</w:t>
      </w:r>
      <w:r w:rsidR="00436869">
        <w:t>е на основе</w:t>
      </w:r>
      <w:r>
        <w:t xml:space="preserve"> </w:t>
      </w:r>
      <w:proofErr w:type="spellStart"/>
      <w:r w:rsidR="00436869" w:rsidRPr="00614FD1">
        <w:t>DarkColor</w:t>
      </w:r>
      <w:proofErr w:type="spellEnd"/>
      <w:r w:rsidR="00436869">
        <w:rPr>
          <w:lang w:val="en-US"/>
        </w:rPr>
        <w:t>Scheme</w:t>
      </w:r>
      <w:r w:rsidR="00436869" w:rsidRPr="00614FD1">
        <w:t xml:space="preserve"> и </w:t>
      </w:r>
      <w:proofErr w:type="spellStart"/>
      <w:r w:rsidR="00436869" w:rsidRPr="00614FD1">
        <w:t>LightColor</w:t>
      </w:r>
      <w:proofErr w:type="spellEnd"/>
      <w:r w:rsidR="00436869">
        <w:rPr>
          <w:lang w:val="en-US"/>
        </w:rPr>
        <w:t>Scheme</w:t>
      </w:r>
      <w:r w:rsidR="00436869">
        <w:t>, изменить значения цветов.</w:t>
      </w:r>
    </w:p>
    <w:p w14:paraId="7FD918B8" w14:textId="13D4D329" w:rsidR="00614FD1" w:rsidRDefault="00614FD1" w:rsidP="001A5BB4">
      <w:pPr>
        <w:pStyle w:val="2"/>
        <w:numPr>
          <w:ilvl w:val="2"/>
          <w:numId w:val="6"/>
        </w:numPr>
      </w:pPr>
      <w:r w:rsidRPr="00614FD1">
        <w:t xml:space="preserve">Добавить в параметры функции с темой приложения параметр </w:t>
      </w:r>
      <w:proofErr w:type="spellStart"/>
      <w:r w:rsidRPr="00614FD1">
        <w:lastRenderedPageBreak/>
        <w:t>colorStyle</w:t>
      </w:r>
      <w:proofErr w:type="spellEnd"/>
      <w:r w:rsidRPr="00614FD1">
        <w:t xml:space="preserve">, в зависимости от значения которого выбирать </w:t>
      </w:r>
      <w:r w:rsidR="00E1381E" w:rsidRPr="00614FD1">
        <w:t>соответствующую палитру</w:t>
      </w:r>
      <w:r w:rsidRPr="00614FD1">
        <w:t xml:space="preserve">. </w:t>
      </w:r>
    </w:p>
    <w:p w14:paraId="1349EE20" w14:textId="553BE846" w:rsidR="003A3594" w:rsidRDefault="003A3594" w:rsidP="001A5BB4">
      <w:pPr>
        <w:pStyle w:val="2"/>
        <w:numPr>
          <w:ilvl w:val="2"/>
          <w:numId w:val="6"/>
        </w:numPr>
      </w:pPr>
      <w:r>
        <w:t xml:space="preserve">Добавить в верхнюю панель второй переключатель для </w:t>
      </w:r>
      <w:r w:rsidR="00060782">
        <w:t>переключения между первой и второй парой цветовых схем.</w:t>
      </w:r>
    </w:p>
    <w:p w14:paraId="515D5BE7" w14:textId="77777777" w:rsidR="001A5BB4" w:rsidRDefault="00614FD1" w:rsidP="00614FD1">
      <w:pPr>
        <w:pStyle w:val="2"/>
      </w:pPr>
      <w:r w:rsidRPr="00614FD1">
        <w:t xml:space="preserve">Использование цветов темы в элементах управления </w:t>
      </w:r>
    </w:p>
    <w:p w14:paraId="2717FFAA" w14:textId="7EB10F53" w:rsidR="00614FD1" w:rsidRDefault="00614FD1" w:rsidP="001A5BB4">
      <w:pPr>
        <w:pStyle w:val="2"/>
        <w:numPr>
          <w:ilvl w:val="2"/>
          <w:numId w:val="6"/>
        </w:numPr>
      </w:pPr>
      <w:r w:rsidRPr="00614FD1">
        <w:t>Изменить цвет</w:t>
      </w:r>
      <w:r w:rsidR="007A076C">
        <w:t xml:space="preserve">а элементов управления на всех </w:t>
      </w:r>
      <w:r w:rsidRPr="00614FD1">
        <w:t>страниц</w:t>
      </w:r>
      <w:r w:rsidR="007A076C">
        <w:t>ах</w:t>
      </w:r>
      <w:r w:rsidRPr="00614FD1">
        <w:t xml:space="preserve">, используя цвета из темы: </w:t>
      </w:r>
      <w:proofErr w:type="spellStart"/>
      <w:proofErr w:type="gramStart"/>
      <w:r w:rsidRPr="00614FD1">
        <w:t>MaterialTheme.colors.цвет</w:t>
      </w:r>
      <w:proofErr w:type="spellEnd"/>
      <w:proofErr w:type="gramEnd"/>
      <w:r w:rsidRPr="00614FD1">
        <w:t xml:space="preserve"> </w:t>
      </w:r>
    </w:p>
    <w:p w14:paraId="19CE25E1" w14:textId="7B257F56" w:rsidR="007A076C" w:rsidRDefault="00DC3FF6" w:rsidP="001A5BB4">
      <w:pPr>
        <w:pStyle w:val="2"/>
        <w:numPr>
          <w:ilvl w:val="2"/>
          <w:numId w:val="6"/>
        </w:numPr>
      </w:pPr>
      <w:r>
        <w:t>При указании цветов определить основные и вторичные элементы управления</w:t>
      </w:r>
      <w:r w:rsidR="000630CC">
        <w:t>, указывать для них разные цвета</w:t>
      </w:r>
    </w:p>
    <w:p w14:paraId="02C55C90" w14:textId="77777777" w:rsidR="00614FD1" w:rsidRDefault="00614FD1" w:rsidP="00614FD1">
      <w:pPr>
        <w:pStyle w:val="2"/>
      </w:pPr>
      <w:r w:rsidRPr="00614FD1">
        <w:t xml:space="preserve">Использование шрифтов </w:t>
      </w:r>
    </w:p>
    <w:p w14:paraId="70A8913D" w14:textId="6D0BBF33" w:rsidR="00614FD1" w:rsidRDefault="00614FD1" w:rsidP="00614FD1">
      <w:pPr>
        <w:pStyle w:val="2"/>
        <w:numPr>
          <w:ilvl w:val="2"/>
          <w:numId w:val="6"/>
        </w:numPr>
      </w:pPr>
      <w:r w:rsidRPr="00614FD1">
        <w:t xml:space="preserve">Добавить в ресурсы приложения новый шрифт, поддерживающий русский язык и отличающийся от стандартного. </w:t>
      </w:r>
    </w:p>
    <w:p w14:paraId="508E9DD9" w14:textId="77777777" w:rsidR="00614FD1" w:rsidRDefault="00614FD1" w:rsidP="00614FD1">
      <w:pPr>
        <w:pStyle w:val="2"/>
        <w:numPr>
          <w:ilvl w:val="2"/>
          <w:numId w:val="6"/>
        </w:numPr>
      </w:pPr>
      <w:r w:rsidRPr="00614FD1">
        <w:t xml:space="preserve">Использовать подключенный шрифт: </w:t>
      </w:r>
    </w:p>
    <w:p w14:paraId="6227B249" w14:textId="77777777" w:rsidR="00614FD1" w:rsidRDefault="00614FD1" w:rsidP="00614FD1">
      <w:r w:rsidRPr="00614FD1">
        <w:t xml:space="preserve">- создать переменную, которую связать со шрифтом из ресурсов, </w:t>
      </w:r>
    </w:p>
    <w:p w14:paraId="65956A86" w14:textId="0B51C482" w:rsidR="00211138" w:rsidRPr="00CF4B62" w:rsidRDefault="00614FD1" w:rsidP="00211138">
      <w:r w:rsidRPr="00614FD1">
        <w:t xml:space="preserve">- </w:t>
      </w:r>
      <w:r w:rsidR="00211138">
        <w:t>изменить</w:t>
      </w:r>
      <w:r w:rsidRPr="00614FD1">
        <w:t xml:space="preserve"> типографику</w:t>
      </w:r>
      <w:r w:rsidR="00211138">
        <w:t xml:space="preserve"> в </w:t>
      </w:r>
      <w:r w:rsidR="00EC1672">
        <w:rPr>
          <w:lang w:val="en-US"/>
        </w:rPr>
        <w:t>Type</w:t>
      </w:r>
      <w:r w:rsidR="00EC1672" w:rsidRPr="00EC1672">
        <w:t>.</w:t>
      </w:r>
      <w:r w:rsidR="00EC1672">
        <w:rPr>
          <w:lang w:val="en-US"/>
        </w:rPr>
        <w:t>kt</w:t>
      </w:r>
      <w:r w:rsidRPr="00614FD1">
        <w:t xml:space="preserve"> (задать шрифт из ресурсов, размер шрифта и стиль) для заголовков</w:t>
      </w:r>
      <w:r w:rsidR="00B307B2">
        <w:t>, основного, крупного, мелкого текста</w:t>
      </w:r>
    </w:p>
    <w:p w14:paraId="6CC798CA" w14:textId="0D61C411" w:rsidR="008E2D73" w:rsidRPr="008E2D73" w:rsidRDefault="008E2D73" w:rsidP="00211138">
      <w:r w:rsidRPr="00295C64">
        <w:t xml:space="preserve">- </w:t>
      </w:r>
      <w:r>
        <w:t>применить стил</w:t>
      </w:r>
      <w:r w:rsidR="00F05CA8">
        <w:t>и</w:t>
      </w:r>
      <w:r>
        <w:t xml:space="preserve"> в элементах управления</w:t>
      </w:r>
    </w:p>
    <w:p w14:paraId="213BBAC2" w14:textId="4915D4E6" w:rsidR="00FA45AA" w:rsidRPr="009E4F37" w:rsidRDefault="00FA45AA" w:rsidP="00211138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5E8CB909" w14:textId="77777777" w:rsidR="00D45D2F" w:rsidRDefault="00D45D2F" w:rsidP="00D45D2F">
      <w:pPr>
        <w:pStyle w:val="2"/>
      </w:pPr>
      <w:r w:rsidRPr="00D45D2F">
        <w:t xml:space="preserve">Что такое </w:t>
      </w:r>
      <w:proofErr w:type="spellStart"/>
      <w:r w:rsidRPr="00D45D2F">
        <w:t>MaterialTheme</w:t>
      </w:r>
      <w:proofErr w:type="spellEnd"/>
      <w:r w:rsidRPr="00D45D2F">
        <w:t xml:space="preserve">? </w:t>
      </w:r>
    </w:p>
    <w:p w14:paraId="548EFF00" w14:textId="77777777" w:rsidR="00D45D2F" w:rsidRDefault="00D45D2F" w:rsidP="00D45D2F">
      <w:pPr>
        <w:pStyle w:val="2"/>
      </w:pPr>
      <w:r w:rsidRPr="00D45D2F">
        <w:t xml:space="preserve">Как настроить палитру? </w:t>
      </w:r>
    </w:p>
    <w:p w14:paraId="2DEA5856" w14:textId="77777777" w:rsidR="00D45D2F" w:rsidRDefault="00D45D2F" w:rsidP="00D45D2F">
      <w:pPr>
        <w:pStyle w:val="2"/>
      </w:pPr>
      <w:r w:rsidRPr="00D45D2F">
        <w:t xml:space="preserve">Как настроить типографику? </w:t>
      </w:r>
    </w:p>
    <w:p w14:paraId="60853C6D" w14:textId="0DCDDED5" w:rsidR="00965C8E" w:rsidRDefault="00D45D2F" w:rsidP="00D45D2F">
      <w:pPr>
        <w:pStyle w:val="2"/>
      </w:pPr>
      <w:r w:rsidRPr="00D45D2F">
        <w:t>Как сменить тему на светлую/темную?</w:t>
      </w:r>
    </w:p>
    <w:sectPr w:rsidR="00965C8E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09D4" w14:textId="77777777" w:rsidR="00351267" w:rsidRDefault="00351267" w:rsidP="006747A5">
      <w:r>
        <w:separator/>
      </w:r>
    </w:p>
  </w:endnote>
  <w:endnote w:type="continuationSeparator" w:id="0">
    <w:p w14:paraId="56B48F8E" w14:textId="77777777" w:rsidR="00351267" w:rsidRDefault="00351267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3227" w14:textId="77777777" w:rsidR="00351267" w:rsidRDefault="00351267" w:rsidP="006747A5">
      <w:r>
        <w:separator/>
      </w:r>
    </w:p>
  </w:footnote>
  <w:footnote w:type="continuationSeparator" w:id="0">
    <w:p w14:paraId="2DA37D69" w14:textId="77777777" w:rsidR="00351267" w:rsidRDefault="00351267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2E4DED7A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C33621">
      <w:t xml:space="preserve">, Садовский </w:t>
    </w:r>
    <w:proofErr w:type="gramStart"/>
    <w:r w:rsidR="00C33621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2460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60782"/>
    <w:rsid w:val="000630CC"/>
    <w:rsid w:val="0006339C"/>
    <w:rsid w:val="00070FAF"/>
    <w:rsid w:val="00082D0F"/>
    <w:rsid w:val="000839DF"/>
    <w:rsid w:val="00091DFA"/>
    <w:rsid w:val="0009596B"/>
    <w:rsid w:val="000B513A"/>
    <w:rsid w:val="000C39E1"/>
    <w:rsid w:val="000D6282"/>
    <w:rsid w:val="000E0039"/>
    <w:rsid w:val="000E4C7A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E220D"/>
    <w:rsid w:val="002E48DD"/>
    <w:rsid w:val="002F1949"/>
    <w:rsid w:val="002F710D"/>
    <w:rsid w:val="0030560F"/>
    <w:rsid w:val="00307172"/>
    <w:rsid w:val="00307855"/>
    <w:rsid w:val="003270F0"/>
    <w:rsid w:val="003344F6"/>
    <w:rsid w:val="003470F5"/>
    <w:rsid w:val="00351267"/>
    <w:rsid w:val="00357D90"/>
    <w:rsid w:val="00367795"/>
    <w:rsid w:val="00376509"/>
    <w:rsid w:val="003767EF"/>
    <w:rsid w:val="0038239B"/>
    <w:rsid w:val="00382EE2"/>
    <w:rsid w:val="003870A1"/>
    <w:rsid w:val="003A3594"/>
    <w:rsid w:val="003C74AA"/>
    <w:rsid w:val="003C7976"/>
    <w:rsid w:val="003D76AF"/>
    <w:rsid w:val="003E0728"/>
    <w:rsid w:val="004012F9"/>
    <w:rsid w:val="00412EC6"/>
    <w:rsid w:val="004220B0"/>
    <w:rsid w:val="00423795"/>
    <w:rsid w:val="004254E7"/>
    <w:rsid w:val="00430121"/>
    <w:rsid w:val="00432B3F"/>
    <w:rsid w:val="00432DBE"/>
    <w:rsid w:val="00433027"/>
    <w:rsid w:val="00433CF3"/>
    <w:rsid w:val="00436869"/>
    <w:rsid w:val="00446DE6"/>
    <w:rsid w:val="00456F3B"/>
    <w:rsid w:val="004728B9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B033B"/>
    <w:rsid w:val="004B1C88"/>
    <w:rsid w:val="004C2480"/>
    <w:rsid w:val="004C543F"/>
    <w:rsid w:val="004C68B5"/>
    <w:rsid w:val="004D4369"/>
    <w:rsid w:val="004E5BA0"/>
    <w:rsid w:val="004E7BED"/>
    <w:rsid w:val="0050048C"/>
    <w:rsid w:val="0051771E"/>
    <w:rsid w:val="005225E8"/>
    <w:rsid w:val="00531910"/>
    <w:rsid w:val="00543084"/>
    <w:rsid w:val="00547AFD"/>
    <w:rsid w:val="0055027A"/>
    <w:rsid w:val="00550ADC"/>
    <w:rsid w:val="00550BF3"/>
    <w:rsid w:val="0056123E"/>
    <w:rsid w:val="00561BBF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2C7A"/>
    <w:rsid w:val="005D57B6"/>
    <w:rsid w:val="00601E65"/>
    <w:rsid w:val="00605956"/>
    <w:rsid w:val="00605F5D"/>
    <w:rsid w:val="00614FD1"/>
    <w:rsid w:val="00624B44"/>
    <w:rsid w:val="00634C48"/>
    <w:rsid w:val="006529D3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D6EBE"/>
    <w:rsid w:val="006E08C4"/>
    <w:rsid w:val="006E28D9"/>
    <w:rsid w:val="006E2B52"/>
    <w:rsid w:val="006E6843"/>
    <w:rsid w:val="00701A12"/>
    <w:rsid w:val="00710836"/>
    <w:rsid w:val="00725FC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076C"/>
    <w:rsid w:val="007A5F05"/>
    <w:rsid w:val="007A781A"/>
    <w:rsid w:val="007B4492"/>
    <w:rsid w:val="007C4FE2"/>
    <w:rsid w:val="007D15A1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8768F"/>
    <w:rsid w:val="008921AE"/>
    <w:rsid w:val="008B13BF"/>
    <w:rsid w:val="008B3C92"/>
    <w:rsid w:val="008C30FF"/>
    <w:rsid w:val="008C5AE8"/>
    <w:rsid w:val="008D0546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4ACC"/>
    <w:rsid w:val="009F72D5"/>
    <w:rsid w:val="00A17F9B"/>
    <w:rsid w:val="00A238F8"/>
    <w:rsid w:val="00A331AB"/>
    <w:rsid w:val="00A4219A"/>
    <w:rsid w:val="00A509E8"/>
    <w:rsid w:val="00A51F50"/>
    <w:rsid w:val="00A55CB3"/>
    <w:rsid w:val="00A60DD4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195A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307B2"/>
    <w:rsid w:val="00B43A88"/>
    <w:rsid w:val="00B441E6"/>
    <w:rsid w:val="00B54F24"/>
    <w:rsid w:val="00B568CF"/>
    <w:rsid w:val="00B63D98"/>
    <w:rsid w:val="00B6711F"/>
    <w:rsid w:val="00B86B05"/>
    <w:rsid w:val="00B904BB"/>
    <w:rsid w:val="00BE08FB"/>
    <w:rsid w:val="00BE4911"/>
    <w:rsid w:val="00BF6607"/>
    <w:rsid w:val="00C01869"/>
    <w:rsid w:val="00C0520D"/>
    <w:rsid w:val="00C21426"/>
    <w:rsid w:val="00C33621"/>
    <w:rsid w:val="00C41CA8"/>
    <w:rsid w:val="00C429C5"/>
    <w:rsid w:val="00C43E99"/>
    <w:rsid w:val="00C46B83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4B62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ABD"/>
    <w:rsid w:val="00D84E77"/>
    <w:rsid w:val="00D96466"/>
    <w:rsid w:val="00DA53D6"/>
    <w:rsid w:val="00DA7CA7"/>
    <w:rsid w:val="00DB58E7"/>
    <w:rsid w:val="00DB7153"/>
    <w:rsid w:val="00DC3FF6"/>
    <w:rsid w:val="00DD25E3"/>
    <w:rsid w:val="00DD3A5A"/>
    <w:rsid w:val="00DE10FA"/>
    <w:rsid w:val="00DE16BA"/>
    <w:rsid w:val="00DE743B"/>
    <w:rsid w:val="00DF6619"/>
    <w:rsid w:val="00E070CA"/>
    <w:rsid w:val="00E1381E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1672"/>
    <w:rsid w:val="00EC493D"/>
    <w:rsid w:val="00ED545F"/>
    <w:rsid w:val="00EE187F"/>
    <w:rsid w:val="00EE489E"/>
    <w:rsid w:val="00EF26F6"/>
    <w:rsid w:val="00EF367C"/>
    <w:rsid w:val="00EF4930"/>
    <w:rsid w:val="00EF5E87"/>
    <w:rsid w:val="00EF64FF"/>
    <w:rsid w:val="00F05A35"/>
    <w:rsid w:val="00F05CA8"/>
    <w:rsid w:val="00F06D05"/>
    <w:rsid w:val="00F1021B"/>
    <w:rsid w:val="00F140C2"/>
    <w:rsid w:val="00F15290"/>
    <w:rsid w:val="00F20A16"/>
    <w:rsid w:val="00F34B3A"/>
    <w:rsid w:val="00F40896"/>
    <w:rsid w:val="00F4178E"/>
    <w:rsid w:val="00F41EE2"/>
    <w:rsid w:val="00F42A9D"/>
    <w:rsid w:val="00F44DB3"/>
    <w:rsid w:val="00F471D6"/>
    <w:rsid w:val="00F551A6"/>
    <w:rsid w:val="00F61CAE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1025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827</TotalTime>
  <Pages>2</Pages>
  <Words>387</Words>
  <Characters>2548</Characters>
  <Application>Microsoft Office Word</Application>
  <DocSecurity>0</DocSecurity>
  <Lines>68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237</cp:revision>
  <cp:lastPrinted>2025-03-24T17:49:00Z</cp:lastPrinted>
  <dcterms:created xsi:type="dcterms:W3CDTF">2025-02-04T05:43:00Z</dcterms:created>
  <dcterms:modified xsi:type="dcterms:W3CDTF">2026-03-26T20:41:00Z</dcterms:modified>
</cp:coreProperties>
</file>