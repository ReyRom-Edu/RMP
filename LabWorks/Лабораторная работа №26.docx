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09A8504F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DC0">
        <w:t>2</w:t>
      </w:r>
      <w:r w:rsidR="004317DB">
        <w:t>6</w:t>
      </w:r>
      <w:r w:rsidRPr="00824955">
        <w:br/>
      </w:r>
      <w:r w:rsidR="004317DB" w:rsidRPr="004317DB">
        <w:t>Подготовка стандартных модулей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40C28B94" w:rsidR="00FA45AA" w:rsidRDefault="00D2289A" w:rsidP="00382EE2">
      <w:pPr>
        <w:pStyle w:val="2"/>
      </w:pPr>
      <w:r w:rsidRPr="00D2289A">
        <w:t>Изучить процесс создания стандартных модулей в приложении Android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236A6814" w:rsidR="00FA45AA" w:rsidRPr="00FA45AA" w:rsidRDefault="008E3D31" w:rsidP="00382EE2">
      <w:pPr>
        <w:pStyle w:val="2"/>
      </w:pPr>
      <w:r w:rsidRPr="008E3D31">
        <w:t>Jetpack Compose | Руководство. metanit.com – Текст : электронный // metanit.com, 2023. – URL: https://metanit.com/kotlin/jetpack/ – гл.</w:t>
      </w:r>
      <w:r w:rsidR="00301406">
        <w:t>2</w:t>
      </w:r>
      <w:r w:rsidR="00FA45AA"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36A998BB" w14:textId="4056A05C" w:rsidR="002676DB" w:rsidRPr="00170E54" w:rsidRDefault="00FA45AA" w:rsidP="002676DB">
      <w:pPr>
        <w:pStyle w:val="1"/>
      </w:pPr>
      <w:r>
        <w:t>Задание</w:t>
      </w:r>
    </w:p>
    <w:p w14:paraId="0EE8EFE4" w14:textId="77777777" w:rsidR="00301406" w:rsidRDefault="00301406" w:rsidP="00301406">
      <w:pPr>
        <w:pStyle w:val="2"/>
      </w:pPr>
      <w:r w:rsidRPr="00301406">
        <w:t xml:space="preserve">Подготовка модулей </w:t>
      </w:r>
    </w:p>
    <w:p w14:paraId="44B52F4F" w14:textId="71736E74" w:rsidR="009A4F68" w:rsidRDefault="00301406" w:rsidP="00D65847">
      <w:pPr>
        <w:pStyle w:val="2"/>
        <w:numPr>
          <w:ilvl w:val="2"/>
          <w:numId w:val="6"/>
        </w:numPr>
      </w:pPr>
      <w:r w:rsidRPr="00301406">
        <w:t>Добавить в приложение data class для хранения информации о пользователе (логин, пароль</w:t>
      </w:r>
      <w:r w:rsidR="00F46D62">
        <w:t xml:space="preserve">, </w:t>
      </w:r>
      <w:r w:rsidR="00F46D62">
        <w:rPr>
          <w:lang w:val="en-US"/>
        </w:rPr>
        <w:t>email</w:t>
      </w:r>
      <w:r w:rsidRPr="00301406">
        <w:t>)</w:t>
      </w:r>
      <w:r w:rsidR="00D65847">
        <w:t>.</w:t>
      </w:r>
    </w:p>
    <w:p w14:paraId="27AE39FF" w14:textId="2C2E57F8" w:rsidR="00301406" w:rsidRDefault="000C5444" w:rsidP="008011C4">
      <w:pPr>
        <w:pStyle w:val="2"/>
        <w:numPr>
          <w:ilvl w:val="2"/>
          <w:numId w:val="6"/>
        </w:numPr>
      </w:pPr>
      <w:r w:rsidRPr="00301406">
        <w:t xml:space="preserve">Добавить в приложение класс-потомок ViewModel, </w:t>
      </w:r>
      <w:r w:rsidR="005318AC">
        <w:t xml:space="preserve">он должен </w:t>
      </w:r>
      <w:r w:rsidR="00D65847">
        <w:t xml:space="preserve">хранить список </w:t>
      </w:r>
      <w:r w:rsidR="005318AC">
        <w:t>пользовател</w:t>
      </w:r>
      <w:r w:rsidR="00D65847">
        <w:t>ей</w:t>
      </w:r>
      <w:r w:rsidR="005318AC">
        <w:t>.</w:t>
      </w:r>
    </w:p>
    <w:p w14:paraId="381B4278" w14:textId="252002F2" w:rsidR="00301406" w:rsidRDefault="00301406" w:rsidP="0052614A">
      <w:pPr>
        <w:pStyle w:val="2"/>
        <w:numPr>
          <w:ilvl w:val="2"/>
          <w:numId w:val="6"/>
        </w:numPr>
      </w:pPr>
      <w:r w:rsidRPr="00301406">
        <w:t>Добавить в приложение composable-функцию для отображения списка пользователей в LazyColumn (отображать только логины)</w:t>
      </w:r>
      <w:r w:rsidR="006C7AB6" w:rsidRPr="006C7AB6">
        <w:t xml:space="preserve">. </w:t>
      </w:r>
      <w:r w:rsidR="008011C4">
        <w:t>Данные о пользователя</w:t>
      </w:r>
      <w:r w:rsidR="003A7CD1">
        <w:t xml:space="preserve">х получать из </w:t>
      </w:r>
      <w:r w:rsidR="003A7CD1">
        <w:rPr>
          <w:lang w:val="en-US"/>
        </w:rPr>
        <w:t>ViewModel</w:t>
      </w:r>
    </w:p>
    <w:p w14:paraId="40EC70A7" w14:textId="77777777" w:rsidR="00301406" w:rsidRDefault="00301406" w:rsidP="0052614A">
      <w:pPr>
        <w:pStyle w:val="2"/>
        <w:numPr>
          <w:ilvl w:val="2"/>
          <w:numId w:val="6"/>
        </w:numPr>
      </w:pPr>
      <w:r w:rsidRPr="00301406">
        <w:t xml:space="preserve">Вызвать функцию вместо функции Greeting(). </w:t>
      </w:r>
    </w:p>
    <w:p w14:paraId="31B26AE2" w14:textId="77777777" w:rsidR="007F76D7" w:rsidRDefault="007F76D7" w:rsidP="007F76D7">
      <w:pPr>
        <w:pStyle w:val="2"/>
        <w:numPr>
          <w:ilvl w:val="0"/>
          <w:numId w:val="0"/>
        </w:numPr>
        <w:ind w:left="567"/>
      </w:pPr>
    </w:p>
    <w:p w14:paraId="24D5BFB4" w14:textId="787D1942" w:rsidR="00301406" w:rsidRDefault="00301406" w:rsidP="00301406">
      <w:pPr>
        <w:pStyle w:val="2"/>
      </w:pPr>
      <w:r w:rsidRPr="00301406">
        <w:t>Добавление пользователе</w:t>
      </w:r>
      <w:r w:rsidR="00D132A2">
        <w:t>й</w:t>
      </w:r>
      <w:r w:rsidRPr="00301406">
        <w:t xml:space="preserve"> </w:t>
      </w:r>
    </w:p>
    <w:p w14:paraId="4A2377EE" w14:textId="6FD180BF" w:rsidR="00301406" w:rsidRDefault="00301406" w:rsidP="00301406">
      <w:pPr>
        <w:pStyle w:val="2"/>
        <w:numPr>
          <w:ilvl w:val="2"/>
          <w:numId w:val="6"/>
        </w:numPr>
      </w:pPr>
      <w:r w:rsidRPr="00301406">
        <w:t xml:space="preserve">Добавить в </w:t>
      </w:r>
      <w:r w:rsidR="002C07A9" w:rsidRPr="00301406">
        <w:t>ViewModel</w:t>
      </w:r>
      <w:r w:rsidR="002C07A9" w:rsidRPr="00301406">
        <w:t xml:space="preserve"> </w:t>
      </w:r>
      <w:r w:rsidRPr="00301406">
        <w:t xml:space="preserve">метод для добавления нового пользователя. </w:t>
      </w:r>
    </w:p>
    <w:p w14:paraId="12D74672" w14:textId="0F2AF4A6" w:rsidR="005F57BF" w:rsidRDefault="005F57BF" w:rsidP="00301406">
      <w:pPr>
        <w:pStyle w:val="2"/>
        <w:numPr>
          <w:ilvl w:val="2"/>
          <w:numId w:val="6"/>
        </w:numPr>
      </w:pPr>
      <w:r>
        <w:t>Добавить на экран</w:t>
      </w:r>
      <w:r w:rsidR="0012646B">
        <w:t xml:space="preserve"> со списком пользователей</w:t>
      </w:r>
      <w:r w:rsidR="00383921">
        <w:t xml:space="preserve"> поля ввода и кнопку «Добавить»</w:t>
      </w:r>
    </w:p>
    <w:p w14:paraId="06507D2E" w14:textId="084F2734" w:rsidR="00A86CE3" w:rsidRDefault="00301406" w:rsidP="00301406">
      <w:pPr>
        <w:pStyle w:val="2"/>
        <w:numPr>
          <w:ilvl w:val="2"/>
          <w:numId w:val="6"/>
        </w:numPr>
      </w:pPr>
      <w:r w:rsidRPr="00301406">
        <w:t xml:space="preserve">Вызвать метод при нажатии кнопки «Добавить» в функции, отображающей список пользователей. Данные о новом пользователе должны браться из полей ввода. </w:t>
      </w:r>
    </w:p>
    <w:p w14:paraId="757FA4BB" w14:textId="77777777" w:rsidR="00D132A2" w:rsidRDefault="00D132A2" w:rsidP="00D132A2">
      <w:pPr>
        <w:pStyle w:val="2"/>
        <w:numPr>
          <w:ilvl w:val="0"/>
          <w:numId w:val="0"/>
        </w:numPr>
        <w:ind w:left="567"/>
      </w:pPr>
    </w:p>
    <w:p w14:paraId="0FDDC51C" w14:textId="77777777" w:rsidR="00A86CE3" w:rsidRDefault="00301406" w:rsidP="00A86CE3">
      <w:pPr>
        <w:pStyle w:val="2"/>
      </w:pPr>
      <w:r w:rsidRPr="00301406">
        <w:t xml:space="preserve">Отображение информации о пользователе </w:t>
      </w:r>
    </w:p>
    <w:p w14:paraId="3F6CA85D" w14:textId="5FFCEDC5" w:rsidR="00A86CE3" w:rsidRDefault="00301406" w:rsidP="00A86CE3">
      <w:pPr>
        <w:pStyle w:val="2"/>
        <w:numPr>
          <w:ilvl w:val="2"/>
          <w:numId w:val="6"/>
        </w:numPr>
      </w:pPr>
      <w:r w:rsidRPr="00301406">
        <w:t xml:space="preserve">Добавить </w:t>
      </w:r>
      <w:r w:rsidR="0044698E" w:rsidRPr="00301406">
        <w:t xml:space="preserve">в ViewModel </w:t>
      </w:r>
      <w:r w:rsidRPr="00301406">
        <w:t xml:space="preserve">метод для получения пользователя по его логину. </w:t>
      </w:r>
    </w:p>
    <w:p w14:paraId="5BB6B46E" w14:textId="016DEB15" w:rsidR="00A86CE3" w:rsidRDefault="00301406" w:rsidP="00B541D2">
      <w:pPr>
        <w:pStyle w:val="2"/>
        <w:numPr>
          <w:ilvl w:val="2"/>
          <w:numId w:val="6"/>
        </w:numPr>
      </w:pPr>
      <w:r w:rsidRPr="00301406">
        <w:t>Добавить в приложение composable-функцию для отображения информации об одном пользователе</w:t>
      </w:r>
      <w:r w:rsidR="00B541D2">
        <w:t>,</w:t>
      </w:r>
      <w:r w:rsidR="00182B4B">
        <w:t xml:space="preserve"> логин отображать в текстовой надписи</w:t>
      </w:r>
      <w:r w:rsidR="00B541D2">
        <w:t xml:space="preserve"> все данные</w:t>
      </w:r>
      <w:r w:rsidR="00182B4B">
        <w:t xml:space="preserve">, кроме логина отображать в полях ввода. </w:t>
      </w:r>
    </w:p>
    <w:p w14:paraId="15738B3E" w14:textId="727DE11B" w:rsidR="00055AF0" w:rsidRDefault="00055AF0" w:rsidP="00B541D2">
      <w:pPr>
        <w:pStyle w:val="2"/>
        <w:numPr>
          <w:ilvl w:val="2"/>
          <w:numId w:val="6"/>
        </w:numPr>
      </w:pPr>
      <w:r>
        <w:t xml:space="preserve">Реализовать </w:t>
      </w:r>
      <w:r w:rsidR="001C6179">
        <w:t>переход к</w:t>
      </w:r>
      <w:r>
        <w:t xml:space="preserve"> экрану</w:t>
      </w:r>
      <w:r w:rsidR="001C6179">
        <w:t xml:space="preserve"> пользователя по нажатию на элемент списка</w:t>
      </w:r>
    </w:p>
    <w:p w14:paraId="4942414E" w14:textId="44B76C87" w:rsidR="00EA3293" w:rsidRDefault="00EA3293" w:rsidP="00B541D2">
      <w:pPr>
        <w:pStyle w:val="2"/>
        <w:numPr>
          <w:ilvl w:val="2"/>
          <w:numId w:val="6"/>
        </w:numPr>
      </w:pPr>
      <w:r>
        <w:lastRenderedPageBreak/>
        <w:t>Реализовать возврат на предыдущую страницу.</w:t>
      </w:r>
    </w:p>
    <w:p w14:paraId="24412968" w14:textId="77777777" w:rsidR="001C6179" w:rsidRDefault="001C6179" w:rsidP="001C6179">
      <w:pPr>
        <w:pStyle w:val="2"/>
        <w:numPr>
          <w:ilvl w:val="0"/>
          <w:numId w:val="0"/>
        </w:numPr>
        <w:ind w:left="567"/>
      </w:pPr>
    </w:p>
    <w:p w14:paraId="6D70F9A2" w14:textId="683C3C96" w:rsidR="00A86CE3" w:rsidRDefault="00301406" w:rsidP="00A86CE3">
      <w:pPr>
        <w:pStyle w:val="2"/>
      </w:pPr>
      <w:r w:rsidRPr="00301406">
        <w:t>Редактирование информации</w:t>
      </w:r>
      <w:r w:rsidR="002228AB">
        <w:t xml:space="preserve"> </w:t>
      </w:r>
      <w:r w:rsidRPr="00301406">
        <w:t xml:space="preserve">о пользователе </w:t>
      </w:r>
    </w:p>
    <w:p w14:paraId="02998420" w14:textId="5C153720" w:rsidR="00A86CE3" w:rsidRDefault="00301406" w:rsidP="00A86CE3">
      <w:pPr>
        <w:pStyle w:val="2"/>
        <w:numPr>
          <w:ilvl w:val="2"/>
          <w:numId w:val="6"/>
        </w:numPr>
      </w:pPr>
      <w:r w:rsidRPr="00301406">
        <w:t xml:space="preserve">Добавить </w:t>
      </w:r>
      <w:r w:rsidR="006E3EC5" w:rsidRPr="00301406">
        <w:t xml:space="preserve">в ViewModel </w:t>
      </w:r>
      <w:r w:rsidRPr="00301406">
        <w:t xml:space="preserve">метод для изменения пользователя по его логину (логин изменять нельзя). </w:t>
      </w:r>
    </w:p>
    <w:p w14:paraId="4DC2BED0" w14:textId="6DAC0EA0" w:rsidR="00782A5C" w:rsidRDefault="00301406" w:rsidP="00782A5C">
      <w:pPr>
        <w:pStyle w:val="2"/>
        <w:numPr>
          <w:ilvl w:val="2"/>
          <w:numId w:val="6"/>
        </w:numPr>
      </w:pPr>
      <w:r w:rsidRPr="00301406">
        <w:t>Вызвать метод при нажатии кнопки</w:t>
      </w:r>
      <w:r w:rsidR="00782A5C">
        <w:t xml:space="preserve"> и иконкой</w:t>
      </w:r>
      <w:r w:rsidRPr="00301406">
        <w:t xml:space="preserve"> «</w:t>
      </w:r>
      <w:r w:rsidR="001C6179">
        <w:t>Сохранить</w:t>
      </w:r>
      <w:r w:rsidRPr="00301406">
        <w:t>»</w:t>
      </w:r>
      <w:r w:rsidR="00782A5C">
        <w:t xml:space="preserve"> </w:t>
      </w:r>
      <w:r w:rsidR="000375A5">
        <w:t>на экране</w:t>
      </w:r>
      <w:r w:rsidR="00782A5C" w:rsidRPr="00301406">
        <w:t>, отображающ</w:t>
      </w:r>
      <w:r w:rsidR="000375A5">
        <w:t>ем</w:t>
      </w:r>
      <w:r w:rsidR="001C6179">
        <w:t xml:space="preserve"> отдельного</w:t>
      </w:r>
      <w:r w:rsidR="00782A5C" w:rsidRPr="00301406">
        <w:t xml:space="preserve"> пользовател</w:t>
      </w:r>
      <w:r w:rsidR="001C6179">
        <w:t>я</w:t>
      </w:r>
      <w:r w:rsidR="00782A5C" w:rsidRPr="00301406">
        <w:t xml:space="preserve">. </w:t>
      </w:r>
    </w:p>
    <w:p w14:paraId="18E88163" w14:textId="77777777" w:rsidR="00782A5C" w:rsidRDefault="00782A5C" w:rsidP="00782A5C">
      <w:pPr>
        <w:pStyle w:val="2"/>
        <w:numPr>
          <w:ilvl w:val="0"/>
          <w:numId w:val="0"/>
        </w:numPr>
        <w:ind w:left="567"/>
      </w:pPr>
    </w:p>
    <w:p w14:paraId="2E1619BB" w14:textId="431F0AA7" w:rsidR="00316C56" w:rsidRDefault="00316C56" w:rsidP="00782A5C">
      <w:pPr>
        <w:pStyle w:val="2"/>
      </w:pPr>
      <w:r w:rsidRPr="00301406">
        <w:t xml:space="preserve">Удаление информации о пользователе </w:t>
      </w:r>
    </w:p>
    <w:p w14:paraId="20E5E5A4" w14:textId="5940F7A3" w:rsidR="00316C56" w:rsidRDefault="00316C56" w:rsidP="00316C56">
      <w:pPr>
        <w:pStyle w:val="2"/>
        <w:numPr>
          <w:ilvl w:val="2"/>
          <w:numId w:val="6"/>
        </w:numPr>
      </w:pPr>
      <w:r w:rsidRPr="00301406">
        <w:t xml:space="preserve">Добавить </w:t>
      </w:r>
      <w:r w:rsidR="009C61A3" w:rsidRPr="00301406">
        <w:t xml:space="preserve">в ViewModel </w:t>
      </w:r>
      <w:r w:rsidRPr="00301406">
        <w:t xml:space="preserve">метод для удаления пользователя по его логину. </w:t>
      </w:r>
    </w:p>
    <w:p w14:paraId="01297264" w14:textId="0730AB03" w:rsidR="00316C56" w:rsidRDefault="00316C56" w:rsidP="00BD7335">
      <w:pPr>
        <w:pStyle w:val="2"/>
        <w:numPr>
          <w:ilvl w:val="2"/>
          <w:numId w:val="6"/>
        </w:numPr>
      </w:pPr>
      <w:r w:rsidRPr="00301406">
        <w:t>Вызвать метод при нажатии кнопки</w:t>
      </w:r>
      <w:r w:rsidR="00782A5C">
        <w:t xml:space="preserve"> и иконкой</w:t>
      </w:r>
      <w:r w:rsidRPr="00301406">
        <w:t xml:space="preserve"> «Удалить» </w:t>
      </w:r>
      <w:r w:rsidR="000375A5">
        <w:t>на экране</w:t>
      </w:r>
      <w:r w:rsidRPr="00301406">
        <w:t>, отображающе</w:t>
      </w:r>
      <w:r w:rsidR="000375A5">
        <w:t>м</w:t>
      </w:r>
      <w:r w:rsidRPr="00301406">
        <w:t xml:space="preserve"> список пользователей. Логин удаляемого пользователя должен браться из поля ввода. </w:t>
      </w:r>
    </w:p>
    <w:p w14:paraId="213BBAC2" w14:textId="4915D4E6" w:rsidR="00FA45AA" w:rsidRPr="009E4F37" w:rsidRDefault="00FA45AA" w:rsidP="00211138">
      <w:pPr>
        <w:pStyle w:val="1"/>
      </w:pPr>
      <w:r>
        <w:t>Порядок</w:t>
      </w:r>
      <w:r w:rsidRPr="009E4F37">
        <w:t xml:space="preserve"> </w:t>
      </w:r>
      <w:r>
        <w:t>выполнения</w:t>
      </w:r>
      <w:r w:rsidRPr="009E4F37">
        <w:t xml:space="preserve"> </w:t>
      </w:r>
      <w:r>
        <w:t>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75FF9ED5" w14:textId="77777777" w:rsidR="0006228C" w:rsidRDefault="0006228C" w:rsidP="0006228C">
      <w:pPr>
        <w:pStyle w:val="2"/>
      </w:pPr>
      <w:r w:rsidRPr="0006228C">
        <w:t xml:space="preserve">Для чего используется модульный подход? </w:t>
      </w:r>
    </w:p>
    <w:p w14:paraId="785A94B3" w14:textId="77777777" w:rsidR="0006228C" w:rsidRDefault="0006228C" w:rsidP="0006228C">
      <w:pPr>
        <w:pStyle w:val="2"/>
      </w:pPr>
      <w:r w:rsidRPr="0006228C">
        <w:t xml:space="preserve">Что такое data class и какие у него особенности? </w:t>
      </w:r>
    </w:p>
    <w:p w14:paraId="097AA355" w14:textId="6114DC76" w:rsidR="00244F61" w:rsidRDefault="0006228C" w:rsidP="0006228C">
      <w:pPr>
        <w:pStyle w:val="2"/>
      </w:pPr>
      <w:r w:rsidRPr="0006228C">
        <w:t>Что такое MVVM?</w:t>
      </w:r>
    </w:p>
    <w:sectPr w:rsidR="00244F61" w:rsidSect="00A55CB3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0B09B" w14:textId="77777777" w:rsidR="00FB7B98" w:rsidRDefault="00FB7B98" w:rsidP="006747A5">
      <w:r>
        <w:separator/>
      </w:r>
    </w:p>
  </w:endnote>
  <w:endnote w:type="continuationSeparator" w:id="0">
    <w:p w14:paraId="362EDDB0" w14:textId="77777777" w:rsidR="00FB7B98" w:rsidRDefault="00FB7B98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23F5" w14:textId="77777777" w:rsidR="00FB7B98" w:rsidRDefault="00FB7B98" w:rsidP="006747A5">
      <w:r>
        <w:separator/>
      </w:r>
    </w:p>
  </w:footnote>
  <w:footnote w:type="continuationSeparator" w:id="0">
    <w:p w14:paraId="2E287259" w14:textId="77777777" w:rsidR="00FB7B98" w:rsidRDefault="00FB7B98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DB78C" w14:textId="21E37202" w:rsidR="00A55CB3" w:rsidRDefault="00A55CB3" w:rsidP="00A55CB3">
    <w:pPr>
      <w:pStyle w:val="af1"/>
      <w:jc w:val="right"/>
    </w:pPr>
    <w:r>
      <w:t>Составил: Маломан Ю.С.</w:t>
    </w:r>
    <w:r w:rsidR="00C3129E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 w16cid:durableId="81463932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375A5"/>
    <w:rsid w:val="00041D08"/>
    <w:rsid w:val="000440BD"/>
    <w:rsid w:val="00055AF0"/>
    <w:rsid w:val="0006228C"/>
    <w:rsid w:val="0006339C"/>
    <w:rsid w:val="00070FAF"/>
    <w:rsid w:val="00082CD7"/>
    <w:rsid w:val="00082D0F"/>
    <w:rsid w:val="000839DF"/>
    <w:rsid w:val="00091DFA"/>
    <w:rsid w:val="000A318E"/>
    <w:rsid w:val="000B513A"/>
    <w:rsid w:val="000C39E1"/>
    <w:rsid w:val="000C5444"/>
    <w:rsid w:val="000D6282"/>
    <w:rsid w:val="000E0039"/>
    <w:rsid w:val="000F20E6"/>
    <w:rsid w:val="00111B29"/>
    <w:rsid w:val="00111B90"/>
    <w:rsid w:val="0011466E"/>
    <w:rsid w:val="00117C91"/>
    <w:rsid w:val="0012646B"/>
    <w:rsid w:val="001315B2"/>
    <w:rsid w:val="001344A4"/>
    <w:rsid w:val="00151972"/>
    <w:rsid w:val="00155593"/>
    <w:rsid w:val="00155D5D"/>
    <w:rsid w:val="001577AF"/>
    <w:rsid w:val="001707A2"/>
    <w:rsid w:val="00170E54"/>
    <w:rsid w:val="0017150B"/>
    <w:rsid w:val="00174882"/>
    <w:rsid w:val="00174DB3"/>
    <w:rsid w:val="0018259A"/>
    <w:rsid w:val="00182B4B"/>
    <w:rsid w:val="001834E5"/>
    <w:rsid w:val="001841A3"/>
    <w:rsid w:val="00185F85"/>
    <w:rsid w:val="00193FD5"/>
    <w:rsid w:val="001974B9"/>
    <w:rsid w:val="001A1A3E"/>
    <w:rsid w:val="001A5BB4"/>
    <w:rsid w:val="001A7E28"/>
    <w:rsid w:val="001B1DA2"/>
    <w:rsid w:val="001B6977"/>
    <w:rsid w:val="001B7F35"/>
    <w:rsid w:val="001C1D09"/>
    <w:rsid w:val="001C31AE"/>
    <w:rsid w:val="001C482C"/>
    <w:rsid w:val="001C6179"/>
    <w:rsid w:val="001E22AF"/>
    <w:rsid w:val="001E32F3"/>
    <w:rsid w:val="001E337C"/>
    <w:rsid w:val="001E3AD0"/>
    <w:rsid w:val="001E6D51"/>
    <w:rsid w:val="001E773C"/>
    <w:rsid w:val="001F39D3"/>
    <w:rsid w:val="002052D6"/>
    <w:rsid w:val="00211138"/>
    <w:rsid w:val="00217F8B"/>
    <w:rsid w:val="002228AB"/>
    <w:rsid w:val="0023422D"/>
    <w:rsid w:val="00243AEB"/>
    <w:rsid w:val="00244F61"/>
    <w:rsid w:val="0024531C"/>
    <w:rsid w:val="00245B2B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95C64"/>
    <w:rsid w:val="002C07A9"/>
    <w:rsid w:val="002C7986"/>
    <w:rsid w:val="002E220D"/>
    <w:rsid w:val="002E48DD"/>
    <w:rsid w:val="002F1949"/>
    <w:rsid w:val="002F710D"/>
    <w:rsid w:val="00301406"/>
    <w:rsid w:val="0030560F"/>
    <w:rsid w:val="00307172"/>
    <w:rsid w:val="00307855"/>
    <w:rsid w:val="00316C56"/>
    <w:rsid w:val="003270F0"/>
    <w:rsid w:val="003470F5"/>
    <w:rsid w:val="0035057A"/>
    <w:rsid w:val="00357D90"/>
    <w:rsid w:val="00367795"/>
    <w:rsid w:val="003701D8"/>
    <w:rsid w:val="00376509"/>
    <w:rsid w:val="003767EF"/>
    <w:rsid w:val="0038239B"/>
    <w:rsid w:val="00382EE2"/>
    <w:rsid w:val="00383921"/>
    <w:rsid w:val="003870A1"/>
    <w:rsid w:val="003A7CD1"/>
    <w:rsid w:val="003C74AA"/>
    <w:rsid w:val="003D76AF"/>
    <w:rsid w:val="003E0728"/>
    <w:rsid w:val="003E656B"/>
    <w:rsid w:val="003F6F7C"/>
    <w:rsid w:val="004012F9"/>
    <w:rsid w:val="00412EC6"/>
    <w:rsid w:val="004220B0"/>
    <w:rsid w:val="00423795"/>
    <w:rsid w:val="004254E7"/>
    <w:rsid w:val="004317DB"/>
    <w:rsid w:val="00432B3F"/>
    <w:rsid w:val="00432DBE"/>
    <w:rsid w:val="00433027"/>
    <w:rsid w:val="00433CF3"/>
    <w:rsid w:val="00436869"/>
    <w:rsid w:val="0044698E"/>
    <w:rsid w:val="00446DE6"/>
    <w:rsid w:val="00456F3B"/>
    <w:rsid w:val="00460BB1"/>
    <w:rsid w:val="004728B9"/>
    <w:rsid w:val="00476BBF"/>
    <w:rsid w:val="00476FE3"/>
    <w:rsid w:val="00480587"/>
    <w:rsid w:val="0048772F"/>
    <w:rsid w:val="00490DA5"/>
    <w:rsid w:val="00494985"/>
    <w:rsid w:val="004978EC"/>
    <w:rsid w:val="004A2EDD"/>
    <w:rsid w:val="004A368A"/>
    <w:rsid w:val="004A666A"/>
    <w:rsid w:val="004B033B"/>
    <w:rsid w:val="004B1C88"/>
    <w:rsid w:val="004C009E"/>
    <w:rsid w:val="004C2480"/>
    <w:rsid w:val="004C68B5"/>
    <w:rsid w:val="004D4369"/>
    <w:rsid w:val="004D6540"/>
    <w:rsid w:val="004E59B0"/>
    <w:rsid w:val="004E5BA0"/>
    <w:rsid w:val="004E7BED"/>
    <w:rsid w:val="0050048C"/>
    <w:rsid w:val="005045F3"/>
    <w:rsid w:val="0051771E"/>
    <w:rsid w:val="005225E8"/>
    <w:rsid w:val="00522716"/>
    <w:rsid w:val="005231CC"/>
    <w:rsid w:val="00524692"/>
    <w:rsid w:val="0052614A"/>
    <w:rsid w:val="0053122E"/>
    <w:rsid w:val="005318AC"/>
    <w:rsid w:val="00531910"/>
    <w:rsid w:val="00543084"/>
    <w:rsid w:val="00546A2C"/>
    <w:rsid w:val="00547008"/>
    <w:rsid w:val="0055027A"/>
    <w:rsid w:val="00550ADC"/>
    <w:rsid w:val="0056123E"/>
    <w:rsid w:val="00561BBF"/>
    <w:rsid w:val="0056679A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5F57BF"/>
    <w:rsid w:val="00601E65"/>
    <w:rsid w:val="00602D9E"/>
    <w:rsid w:val="0060348C"/>
    <w:rsid w:val="00605956"/>
    <w:rsid w:val="00605F5D"/>
    <w:rsid w:val="0061445E"/>
    <w:rsid w:val="00614FD1"/>
    <w:rsid w:val="00615CFB"/>
    <w:rsid w:val="00623EE4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B139F"/>
    <w:rsid w:val="006C7AB6"/>
    <w:rsid w:val="006D0C30"/>
    <w:rsid w:val="006D4F24"/>
    <w:rsid w:val="006D6EBE"/>
    <w:rsid w:val="006E08C4"/>
    <w:rsid w:val="006E28D9"/>
    <w:rsid w:val="006E2B52"/>
    <w:rsid w:val="006E3EC5"/>
    <w:rsid w:val="006E6843"/>
    <w:rsid w:val="00701A12"/>
    <w:rsid w:val="00710836"/>
    <w:rsid w:val="0071320A"/>
    <w:rsid w:val="007264CB"/>
    <w:rsid w:val="00727E3D"/>
    <w:rsid w:val="007422B4"/>
    <w:rsid w:val="00742A9F"/>
    <w:rsid w:val="00742DC0"/>
    <w:rsid w:val="0074752C"/>
    <w:rsid w:val="007514F4"/>
    <w:rsid w:val="00755B36"/>
    <w:rsid w:val="00760A24"/>
    <w:rsid w:val="00764BF3"/>
    <w:rsid w:val="00766DC1"/>
    <w:rsid w:val="007711CF"/>
    <w:rsid w:val="007761F7"/>
    <w:rsid w:val="00782A5C"/>
    <w:rsid w:val="00790454"/>
    <w:rsid w:val="007938D8"/>
    <w:rsid w:val="00793B89"/>
    <w:rsid w:val="007971BE"/>
    <w:rsid w:val="007A5F05"/>
    <w:rsid w:val="007A781A"/>
    <w:rsid w:val="007B4492"/>
    <w:rsid w:val="007C26B3"/>
    <w:rsid w:val="007C4FE2"/>
    <w:rsid w:val="007D15A1"/>
    <w:rsid w:val="007D3168"/>
    <w:rsid w:val="007D4E0F"/>
    <w:rsid w:val="007D5AB9"/>
    <w:rsid w:val="007E4EB5"/>
    <w:rsid w:val="007F76D7"/>
    <w:rsid w:val="008011C4"/>
    <w:rsid w:val="00812B08"/>
    <w:rsid w:val="00813293"/>
    <w:rsid w:val="00814C20"/>
    <w:rsid w:val="0082374D"/>
    <w:rsid w:val="00824955"/>
    <w:rsid w:val="00827438"/>
    <w:rsid w:val="00832C88"/>
    <w:rsid w:val="00840D63"/>
    <w:rsid w:val="00850810"/>
    <w:rsid w:val="00855871"/>
    <w:rsid w:val="0085777B"/>
    <w:rsid w:val="008629B7"/>
    <w:rsid w:val="00867E43"/>
    <w:rsid w:val="008736EC"/>
    <w:rsid w:val="008754E2"/>
    <w:rsid w:val="00876E8B"/>
    <w:rsid w:val="00877E1C"/>
    <w:rsid w:val="00890E40"/>
    <w:rsid w:val="008921AE"/>
    <w:rsid w:val="008B13BF"/>
    <w:rsid w:val="008B3C92"/>
    <w:rsid w:val="008C30FF"/>
    <w:rsid w:val="008C5AE8"/>
    <w:rsid w:val="008D0546"/>
    <w:rsid w:val="008D27BF"/>
    <w:rsid w:val="008E1781"/>
    <w:rsid w:val="008E1DD6"/>
    <w:rsid w:val="008E2D7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35461"/>
    <w:rsid w:val="00935CB1"/>
    <w:rsid w:val="00941D12"/>
    <w:rsid w:val="00946917"/>
    <w:rsid w:val="00950051"/>
    <w:rsid w:val="00957C72"/>
    <w:rsid w:val="00960202"/>
    <w:rsid w:val="00965C8E"/>
    <w:rsid w:val="00967679"/>
    <w:rsid w:val="00972F93"/>
    <w:rsid w:val="009749F9"/>
    <w:rsid w:val="009821F9"/>
    <w:rsid w:val="00983AB1"/>
    <w:rsid w:val="00990975"/>
    <w:rsid w:val="0099198F"/>
    <w:rsid w:val="009939EA"/>
    <w:rsid w:val="009952C2"/>
    <w:rsid w:val="009A4876"/>
    <w:rsid w:val="009A4F68"/>
    <w:rsid w:val="009A6EEE"/>
    <w:rsid w:val="009A74EF"/>
    <w:rsid w:val="009A7790"/>
    <w:rsid w:val="009B451D"/>
    <w:rsid w:val="009C0E46"/>
    <w:rsid w:val="009C4862"/>
    <w:rsid w:val="009C5E73"/>
    <w:rsid w:val="009C61A3"/>
    <w:rsid w:val="009D0A07"/>
    <w:rsid w:val="009D18CB"/>
    <w:rsid w:val="009D5945"/>
    <w:rsid w:val="009D73BE"/>
    <w:rsid w:val="009E01CF"/>
    <w:rsid w:val="009E215B"/>
    <w:rsid w:val="009E4F37"/>
    <w:rsid w:val="009E58AC"/>
    <w:rsid w:val="009E7C50"/>
    <w:rsid w:val="009F126C"/>
    <w:rsid w:val="009F2808"/>
    <w:rsid w:val="009F4ACC"/>
    <w:rsid w:val="009F72D5"/>
    <w:rsid w:val="00A05D3A"/>
    <w:rsid w:val="00A17F9B"/>
    <w:rsid w:val="00A238F8"/>
    <w:rsid w:val="00A26723"/>
    <w:rsid w:val="00A331AB"/>
    <w:rsid w:val="00A4219A"/>
    <w:rsid w:val="00A509E8"/>
    <w:rsid w:val="00A51F50"/>
    <w:rsid w:val="00A55CB3"/>
    <w:rsid w:val="00A60DD4"/>
    <w:rsid w:val="00A66EBF"/>
    <w:rsid w:val="00A67C92"/>
    <w:rsid w:val="00A71B48"/>
    <w:rsid w:val="00A7328A"/>
    <w:rsid w:val="00A7632F"/>
    <w:rsid w:val="00A84FD8"/>
    <w:rsid w:val="00A86CE3"/>
    <w:rsid w:val="00A9148C"/>
    <w:rsid w:val="00A91D54"/>
    <w:rsid w:val="00A94224"/>
    <w:rsid w:val="00A94701"/>
    <w:rsid w:val="00AA4C22"/>
    <w:rsid w:val="00AA5383"/>
    <w:rsid w:val="00AB29E0"/>
    <w:rsid w:val="00AB3A67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01CD"/>
    <w:rsid w:val="00B25DDA"/>
    <w:rsid w:val="00B26F2E"/>
    <w:rsid w:val="00B43A88"/>
    <w:rsid w:val="00B441E6"/>
    <w:rsid w:val="00B541D2"/>
    <w:rsid w:val="00B54F24"/>
    <w:rsid w:val="00B568CF"/>
    <w:rsid w:val="00B63D98"/>
    <w:rsid w:val="00B6711F"/>
    <w:rsid w:val="00B75290"/>
    <w:rsid w:val="00B82519"/>
    <w:rsid w:val="00B86B05"/>
    <w:rsid w:val="00B904BB"/>
    <w:rsid w:val="00BD7335"/>
    <w:rsid w:val="00BE08FB"/>
    <w:rsid w:val="00BE4911"/>
    <w:rsid w:val="00BF6607"/>
    <w:rsid w:val="00C01869"/>
    <w:rsid w:val="00C0304D"/>
    <w:rsid w:val="00C0520D"/>
    <w:rsid w:val="00C0609D"/>
    <w:rsid w:val="00C06493"/>
    <w:rsid w:val="00C21426"/>
    <w:rsid w:val="00C3129E"/>
    <w:rsid w:val="00C33621"/>
    <w:rsid w:val="00C41CA8"/>
    <w:rsid w:val="00C429C5"/>
    <w:rsid w:val="00C43E99"/>
    <w:rsid w:val="00C46B83"/>
    <w:rsid w:val="00C47510"/>
    <w:rsid w:val="00C5103C"/>
    <w:rsid w:val="00C5501C"/>
    <w:rsid w:val="00C60AD7"/>
    <w:rsid w:val="00C654AD"/>
    <w:rsid w:val="00C764CE"/>
    <w:rsid w:val="00C77591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28DB"/>
    <w:rsid w:val="00CB5795"/>
    <w:rsid w:val="00CB6142"/>
    <w:rsid w:val="00CC0580"/>
    <w:rsid w:val="00CC250A"/>
    <w:rsid w:val="00CC4CE2"/>
    <w:rsid w:val="00CC6D49"/>
    <w:rsid w:val="00CD50D8"/>
    <w:rsid w:val="00CD5DA1"/>
    <w:rsid w:val="00CD71FD"/>
    <w:rsid w:val="00CF0E87"/>
    <w:rsid w:val="00CF4976"/>
    <w:rsid w:val="00CF7B9D"/>
    <w:rsid w:val="00D0337E"/>
    <w:rsid w:val="00D054E9"/>
    <w:rsid w:val="00D056B2"/>
    <w:rsid w:val="00D132A2"/>
    <w:rsid w:val="00D1622F"/>
    <w:rsid w:val="00D2289A"/>
    <w:rsid w:val="00D22B10"/>
    <w:rsid w:val="00D25084"/>
    <w:rsid w:val="00D26A24"/>
    <w:rsid w:val="00D27313"/>
    <w:rsid w:val="00D27F11"/>
    <w:rsid w:val="00D3211F"/>
    <w:rsid w:val="00D34D61"/>
    <w:rsid w:val="00D35683"/>
    <w:rsid w:val="00D45D2F"/>
    <w:rsid w:val="00D50D20"/>
    <w:rsid w:val="00D50F3C"/>
    <w:rsid w:val="00D65847"/>
    <w:rsid w:val="00D66B17"/>
    <w:rsid w:val="00D66C75"/>
    <w:rsid w:val="00D6720D"/>
    <w:rsid w:val="00D6759E"/>
    <w:rsid w:val="00D760E6"/>
    <w:rsid w:val="00D800C8"/>
    <w:rsid w:val="00D80283"/>
    <w:rsid w:val="00D835A0"/>
    <w:rsid w:val="00D838CB"/>
    <w:rsid w:val="00D84A76"/>
    <w:rsid w:val="00D84ABD"/>
    <w:rsid w:val="00D84E77"/>
    <w:rsid w:val="00D91EF7"/>
    <w:rsid w:val="00D96466"/>
    <w:rsid w:val="00DA53D6"/>
    <w:rsid w:val="00DA7CA7"/>
    <w:rsid w:val="00DB080C"/>
    <w:rsid w:val="00DB58E7"/>
    <w:rsid w:val="00DB7153"/>
    <w:rsid w:val="00DC6950"/>
    <w:rsid w:val="00DD25E3"/>
    <w:rsid w:val="00DD3A5A"/>
    <w:rsid w:val="00DE10FA"/>
    <w:rsid w:val="00DE16BA"/>
    <w:rsid w:val="00DE743B"/>
    <w:rsid w:val="00DF6619"/>
    <w:rsid w:val="00E070CA"/>
    <w:rsid w:val="00E1381E"/>
    <w:rsid w:val="00E21ED2"/>
    <w:rsid w:val="00E3424D"/>
    <w:rsid w:val="00E379E5"/>
    <w:rsid w:val="00E50CB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D60"/>
    <w:rsid w:val="00E9200A"/>
    <w:rsid w:val="00E93403"/>
    <w:rsid w:val="00E96A44"/>
    <w:rsid w:val="00EA07BB"/>
    <w:rsid w:val="00EA3293"/>
    <w:rsid w:val="00EB5DE1"/>
    <w:rsid w:val="00EC0700"/>
    <w:rsid w:val="00EC1672"/>
    <w:rsid w:val="00EC493D"/>
    <w:rsid w:val="00ED545F"/>
    <w:rsid w:val="00ED7295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2C94"/>
    <w:rsid w:val="00F140C2"/>
    <w:rsid w:val="00F15290"/>
    <w:rsid w:val="00F20A16"/>
    <w:rsid w:val="00F34B3A"/>
    <w:rsid w:val="00F40896"/>
    <w:rsid w:val="00F41EE2"/>
    <w:rsid w:val="00F42A9D"/>
    <w:rsid w:val="00F44DB3"/>
    <w:rsid w:val="00F46D62"/>
    <w:rsid w:val="00F471D6"/>
    <w:rsid w:val="00F551A6"/>
    <w:rsid w:val="00F66EBF"/>
    <w:rsid w:val="00F670BB"/>
    <w:rsid w:val="00F70084"/>
    <w:rsid w:val="00F74539"/>
    <w:rsid w:val="00F8475A"/>
    <w:rsid w:val="00F86C25"/>
    <w:rsid w:val="00F95F7F"/>
    <w:rsid w:val="00F96774"/>
    <w:rsid w:val="00F971B9"/>
    <w:rsid w:val="00FA0F4A"/>
    <w:rsid w:val="00FA45AA"/>
    <w:rsid w:val="00FA7144"/>
    <w:rsid w:val="00FB6F61"/>
    <w:rsid w:val="00FB767C"/>
    <w:rsid w:val="00FB7B98"/>
    <w:rsid w:val="00FC015F"/>
    <w:rsid w:val="00FC3D04"/>
    <w:rsid w:val="00FD1DD8"/>
    <w:rsid w:val="00FD3A33"/>
    <w:rsid w:val="00FD6194"/>
    <w:rsid w:val="00FE0863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7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8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841</TotalTime>
  <Pages>2</Pages>
  <Words>319</Words>
  <Characters>2055</Characters>
  <Application>Microsoft Office Word</Application>
  <DocSecurity>0</DocSecurity>
  <Lines>54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327</cp:revision>
  <cp:lastPrinted>2025-03-27T15:14:00Z</cp:lastPrinted>
  <dcterms:created xsi:type="dcterms:W3CDTF">2025-02-04T05:43:00Z</dcterms:created>
  <dcterms:modified xsi:type="dcterms:W3CDTF">2026-04-03T16:29:00Z</dcterms:modified>
</cp:coreProperties>
</file>